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5B1F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雨夜便利店</w:t>
      </w:r>
    </w:p>
    <w:p w14:paraId="13114463">
      <w:pPr>
        <w:rPr>
          <w:rFonts w:hint="eastAsia"/>
          <w:lang w:eastAsia="zh"/>
          <w:woUserID w:val="1"/>
        </w:rPr>
      </w:pPr>
    </w:p>
    <w:p w14:paraId="399AC1A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七月的雨来得猝不及防。</w:t>
      </w:r>
    </w:p>
    <w:p w14:paraId="53B676D9">
      <w:pPr>
        <w:rPr>
          <w:rFonts w:hint="eastAsia"/>
          <w:lang w:eastAsia="zh"/>
          <w:woUserID w:val="1"/>
        </w:rPr>
      </w:pPr>
    </w:p>
    <w:p w14:paraId="637655B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郑朋刚走出公司大门就被瓢泼大雨浇了个透心凉，他无奈地退回大厦屋檐下，看着手机屏幕上的打车软件显示“前方有128人排队”。</w:t>
      </w:r>
    </w:p>
    <w:p w14:paraId="506BA0CE">
      <w:pPr>
        <w:rPr>
          <w:rFonts w:hint="eastAsia"/>
          <w:lang w:eastAsia="zh"/>
          <w:woUserID w:val="1"/>
        </w:rPr>
      </w:pPr>
    </w:p>
    <w:p w14:paraId="1B558D5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“啧。”他烦躁地抓了抓湿透的头发，西装外套已经湿透黏在身上。</w:t>
      </w:r>
    </w:p>
    <w:p w14:paraId="1A1C1415">
      <w:pPr>
        <w:rPr>
          <w:rFonts w:hint="eastAsia"/>
          <w:lang w:eastAsia="zh"/>
          <w:woUserID w:val="1"/>
        </w:rPr>
      </w:pPr>
    </w:p>
    <w:p w14:paraId="265F3A9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“郑朋？”</w:t>
      </w:r>
    </w:p>
    <w:p w14:paraId="522F5A7A">
      <w:pPr>
        <w:rPr>
          <w:rFonts w:hint="eastAsia"/>
          <w:lang w:eastAsia="zh"/>
          <w:woUserID w:val="1"/>
        </w:rPr>
      </w:pPr>
    </w:p>
    <w:p w14:paraId="503E5CC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熟悉的声音让他回头，田雷站在他身后，手里拿着一把黑色大伞，深灰色的衬衫袖子挽到手肘，露出线条分明的小臂。</w:t>
      </w:r>
    </w:p>
    <w:p w14:paraId="0946B450">
      <w:pPr>
        <w:rPr>
          <w:rFonts w:hint="eastAsia"/>
          <w:lang w:eastAsia="zh"/>
          <w:woUserID w:val="1"/>
        </w:rPr>
      </w:pPr>
    </w:p>
    <w:p w14:paraId="071C4BE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“田主管。”郑朋下意识地站直了些。</w:t>
      </w:r>
    </w:p>
    <w:p w14:paraId="393B6159">
      <w:pPr>
        <w:rPr>
          <w:rFonts w:hint="eastAsia"/>
          <w:lang w:eastAsia="zh"/>
          <w:woUserID w:val="1"/>
        </w:rPr>
      </w:pPr>
    </w:p>
    <w:p w14:paraId="23F1075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“别这么客气，下班时间。”田雷走近几步，伞面倾向他，“没带伞？我送你到地铁站。”</w:t>
      </w:r>
    </w:p>
    <w:p w14:paraId="3BF30770">
      <w:pPr>
        <w:rPr>
          <w:rFonts w:hint="eastAsia"/>
          <w:lang w:eastAsia="zh"/>
          <w:woUserID w:val="1"/>
        </w:rPr>
      </w:pPr>
    </w:p>
    <w:p w14:paraId="0644A0F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“打车排队太长了。”郑朋解释，有些不好意思地看了一眼田雷的伞，“会不会太麻烦？”</w:t>
      </w:r>
    </w:p>
    <w:p w14:paraId="5B07C59A">
      <w:pPr>
        <w:rPr>
          <w:rFonts w:hint="eastAsia"/>
          <w:lang w:eastAsia="zh"/>
          <w:woUserID w:val="1"/>
        </w:rPr>
      </w:pPr>
    </w:p>
    <w:p w14:paraId="7EB55B9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“顺路。”田雷简短地说，已经打开了伞。</w:t>
      </w:r>
    </w:p>
    <w:p w14:paraId="19509EBB">
      <w:pPr>
        <w:rPr>
          <w:rFonts w:hint="eastAsia"/>
          <w:lang w:eastAsia="zh"/>
          <w:woUserID w:val="1"/>
        </w:rPr>
      </w:pPr>
    </w:p>
    <w:p w14:paraId="1288DDF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两人挤在一把伞下走进雨中。郑朋能感觉到田雷手臂偶尔擦过他的肩膀，雨水敲打伞面的声音隔绝了周围的世界，这个距离让他有些不自在。</w:t>
      </w:r>
    </w:p>
    <w:p w14:paraId="5FF4D657">
      <w:pPr>
        <w:rPr>
          <w:rFonts w:hint="eastAsia"/>
          <w:lang w:eastAsia="zh"/>
          <w:woUserID w:val="1"/>
        </w:rPr>
      </w:pPr>
    </w:p>
    <w:p w14:paraId="7BBECEA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“你住哪个方向？”田雷问。</w:t>
      </w:r>
    </w:p>
    <w:p w14:paraId="57EEF9BA">
      <w:pPr>
        <w:rPr>
          <w:rFonts w:hint="eastAsia"/>
          <w:lang w:eastAsia="zh"/>
          <w:woUserID w:val="1"/>
        </w:rPr>
      </w:pPr>
    </w:p>
    <w:p w14:paraId="1984D60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“西三环那边。”</w:t>
      </w:r>
    </w:p>
    <w:p w14:paraId="2B4CC046">
      <w:pPr>
        <w:rPr>
          <w:rFonts w:hint="eastAsia"/>
          <w:lang w:eastAsia="zh"/>
          <w:woUserID w:val="1"/>
        </w:rPr>
      </w:pPr>
    </w:p>
    <w:p w14:paraId="4C94180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“我住东边，不过...”田雷侧头看他湿透的肩膀，“你这样坐地铁会感冒。前面有家便利店，去擦擦干再走。”</w:t>
      </w:r>
    </w:p>
    <w:p w14:paraId="48AB522D">
      <w:pPr>
        <w:rPr>
          <w:rFonts w:hint="eastAsia"/>
          <w:lang w:eastAsia="zh"/>
          <w:woUserID w:val="1"/>
        </w:rPr>
      </w:pPr>
    </w:p>
    <w:p w14:paraId="41124B4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不由分说地，田雷已经带着他朝街角的24小时便利店走去。</w:t>
      </w:r>
    </w:p>
    <w:p w14:paraId="23E308C3">
      <w:pPr>
        <w:rPr>
          <w:rFonts w:hint="eastAsia"/>
          <w:lang w:eastAsia="zh"/>
          <w:woUserID w:val="1"/>
        </w:rPr>
      </w:pPr>
    </w:p>
    <w:p w14:paraId="4EB9EFD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便利店里暖气开得很足，明亮的灯光下，郑朋才意识到自己有多狼狈——头发滴水，白衬衫湿透后几乎透明，紧贴在身上。他尴尬地抱臂，试图遮掩。</w:t>
      </w:r>
    </w:p>
    <w:p w14:paraId="592789E3">
      <w:pPr>
        <w:rPr>
          <w:rFonts w:hint="eastAsia"/>
          <w:lang w:eastAsia="zh"/>
          <w:woUserID w:val="1"/>
        </w:rPr>
      </w:pPr>
    </w:p>
    <w:p w14:paraId="421FFB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“给。”田雷从货架上拿来两条毛巾和一件简单的灰色T恤，“去洗手间擦擦，换件干的。”</w:t>
      </w:r>
    </w:p>
    <w:p w14:paraId="76491AD0">
      <w:pPr>
        <w:rPr>
          <w:rFonts w:hint="eastAsia"/>
          <w:lang w:eastAsia="zh"/>
          <w:woUserID w:val="1"/>
        </w:rPr>
      </w:pPr>
    </w:p>
    <w:p w14:paraId="4F557E7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“这怎么好意思...”</w:t>
      </w:r>
    </w:p>
    <w:p w14:paraId="35717489">
      <w:pPr>
        <w:rPr>
          <w:rFonts w:hint="eastAsia"/>
          <w:lang w:eastAsia="zh"/>
          <w:woUserID w:val="1"/>
        </w:rPr>
      </w:pPr>
    </w:p>
    <w:p w14:paraId="7C40CE0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“公司报销。”田雷难得开了个玩笑，虽然表情还是那副严肃的样子。</w:t>
      </w:r>
    </w:p>
    <w:p w14:paraId="035FAD87">
      <w:pPr>
        <w:rPr>
          <w:rFonts w:hint="eastAsia"/>
          <w:lang w:eastAsia="zh"/>
          <w:woUserID w:val="1"/>
        </w:rPr>
      </w:pPr>
    </w:p>
    <w:p w14:paraId="75E782F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郑朋接过东西，低声说了句谢谢，钻进了便利店狭窄的洗手间。</w:t>
      </w:r>
    </w:p>
    <w:p w14:paraId="0B8023B6">
      <w:pPr>
        <w:rPr>
          <w:rFonts w:hint="eastAsia"/>
          <w:lang w:eastAsia="zh"/>
          <w:woUserID w:val="1"/>
        </w:rPr>
      </w:pPr>
    </w:p>
    <w:p w14:paraId="56E8B99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关上门的瞬间，他松了口气。田雷是公司新调来的部门主管，能力出众但话不多，总是带着一种不容置疑的气场。郑朋在他手下工作三个月，既敬佩又有些怕他。</w:t>
      </w:r>
    </w:p>
    <w:p w14:paraId="4FF0D514">
      <w:pPr>
        <w:rPr>
          <w:rFonts w:hint="eastAsia"/>
          <w:lang w:eastAsia="zh"/>
          <w:woUserID w:val="1"/>
        </w:rPr>
      </w:pPr>
    </w:p>
    <w:p w14:paraId="557A146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快速擦干身体，换上干燥的T恤后，郑朋感觉好多了。他整理了一下头发，推开洗手间的门。</w:t>
      </w:r>
    </w:p>
    <w:p w14:paraId="06472DE5">
      <w:pPr>
        <w:rPr>
          <w:rFonts w:hint="eastAsia"/>
          <w:lang w:eastAsia="zh"/>
          <w:woUserID w:val="1"/>
        </w:rPr>
      </w:pPr>
    </w:p>
    <w:p w14:paraId="4B728BC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田雷站在窗边，看着外面的大雨，手里拿着一杯热咖啡。听到动静，他转过头，目光在郑朋身上停留了几秒。</w:t>
      </w:r>
    </w:p>
    <w:p w14:paraId="1C0F3147">
      <w:pPr>
        <w:rPr>
          <w:rFonts w:hint="eastAsia"/>
          <w:lang w:eastAsia="zh"/>
          <w:woUserID w:val="1"/>
        </w:rPr>
      </w:pPr>
    </w:p>
    <w:p w14:paraId="61E7243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“合适吗？”</w:t>
      </w:r>
    </w:p>
    <w:p w14:paraId="4C7CAA39">
      <w:pPr>
        <w:rPr>
          <w:rFonts w:hint="eastAsia"/>
          <w:lang w:eastAsia="zh"/>
          <w:woUserID w:val="1"/>
        </w:rPr>
      </w:pPr>
    </w:p>
    <w:p w14:paraId="380D7E4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“嗯，刚好。”郑朋低头看了眼身上的T恤，比自己的尺码大一号，但很舒适。</w:t>
      </w:r>
    </w:p>
    <w:p w14:paraId="0DB17F45">
      <w:pPr>
        <w:rPr>
          <w:rFonts w:hint="eastAsia"/>
          <w:lang w:eastAsia="zh"/>
          <w:woUserID w:val="1"/>
        </w:rPr>
      </w:pPr>
    </w:p>
    <w:p w14:paraId="07C5842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“雨一时半会儿停不了。”田雷看了眼手表，“我点了关东煮，坐下等等。”</w:t>
      </w:r>
    </w:p>
    <w:p w14:paraId="796E269B">
      <w:pPr>
        <w:rPr>
          <w:rFonts w:hint="eastAsia"/>
          <w:lang w:eastAsia="zh"/>
          <w:woUserID w:val="1"/>
        </w:rPr>
      </w:pPr>
    </w:p>
    <w:p w14:paraId="4F8616B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他们在便利店靠窗的高脚椅上坐下，窗外是模糊的雨幕和闪烁的车灯。郑朋小口喝着热汤，身体逐渐暖和起来。</w:t>
      </w:r>
    </w:p>
    <w:p w14:paraId="2F73B3DB">
      <w:pPr>
        <w:rPr>
          <w:rFonts w:hint="eastAsia"/>
          <w:lang w:eastAsia="zh"/>
          <w:woUserID w:val="1"/>
        </w:rPr>
      </w:pPr>
    </w:p>
    <w:p w14:paraId="7316244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“今天汇报做得不错。”田雷突然说。</w:t>
      </w:r>
    </w:p>
    <w:p w14:paraId="2A26FD71">
      <w:pPr>
        <w:rPr>
          <w:rFonts w:hint="eastAsia"/>
          <w:lang w:eastAsia="zh"/>
          <w:woUserID w:val="1"/>
        </w:rPr>
      </w:pPr>
    </w:p>
    <w:p w14:paraId="21E4BA5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郑朋愣了一下：“谢谢田主管。”</w:t>
      </w:r>
    </w:p>
    <w:p w14:paraId="12BCC833">
      <w:pPr>
        <w:rPr>
          <w:rFonts w:hint="eastAsia"/>
          <w:lang w:eastAsia="zh"/>
          <w:woUserID w:val="1"/>
        </w:rPr>
      </w:pPr>
    </w:p>
    <w:p w14:paraId="6F4FF3D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“叫我田雷就行，现在不是工作时间。”</w:t>
      </w:r>
    </w:p>
    <w:p w14:paraId="3470B87F">
      <w:pPr>
        <w:rPr>
          <w:rFonts w:hint="eastAsia"/>
          <w:lang w:eastAsia="zh"/>
          <w:woUserID w:val="1"/>
        </w:rPr>
      </w:pPr>
    </w:p>
    <w:p w14:paraId="74C9928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两人沉默了一会儿，郑朋寻找着话题：“听说田主管...田雷你之前在上海分公司？”</w:t>
      </w:r>
    </w:p>
    <w:p w14:paraId="75A28F6E">
      <w:pPr>
        <w:rPr>
          <w:rFonts w:hint="eastAsia"/>
          <w:lang w:eastAsia="zh"/>
          <w:woUserID w:val="1"/>
        </w:rPr>
      </w:pPr>
    </w:p>
    <w:p w14:paraId="0D5DB81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“三年。”田雷回答，目光仍看着窗外，“上个月调回来的。”</w:t>
      </w:r>
    </w:p>
    <w:p w14:paraId="7D5AD639">
      <w:pPr>
        <w:rPr>
          <w:rFonts w:hint="eastAsia"/>
          <w:lang w:eastAsia="zh"/>
          <w:woUserID w:val="1"/>
        </w:rPr>
      </w:pPr>
    </w:p>
    <w:p w14:paraId="6BF9408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“喜欢北京吗？”</w:t>
      </w:r>
    </w:p>
    <w:p w14:paraId="3CF755E8">
      <w:pPr>
        <w:rPr>
          <w:rFonts w:hint="eastAsia"/>
          <w:lang w:eastAsia="zh"/>
          <w:woUserID w:val="1"/>
        </w:rPr>
      </w:pPr>
    </w:p>
    <w:p w14:paraId="4C8AD01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“和上海差不多，工作，回家，两点一线。”田雷转回头，看着郑朋，“你呢？在北京多久了？”</w:t>
      </w:r>
    </w:p>
    <w:p w14:paraId="4A4F0770">
      <w:pPr>
        <w:rPr>
          <w:rFonts w:hint="eastAsia"/>
          <w:lang w:eastAsia="zh"/>
          <w:woUserID w:val="1"/>
        </w:rPr>
      </w:pPr>
    </w:p>
    <w:p w14:paraId="6C7D340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“五年了。大学就在这里读的，毕业后直接进了公司。”</w:t>
      </w:r>
    </w:p>
    <w:p w14:paraId="5A323760">
      <w:pPr>
        <w:rPr>
          <w:rFonts w:hint="eastAsia"/>
          <w:lang w:eastAsia="zh"/>
          <w:woUserID w:val="1"/>
        </w:rPr>
      </w:pPr>
    </w:p>
    <w:p w14:paraId="1D58EC7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田雷点点头，手指无意识地敲击着桌面。郑朋注意到他的手很大，骨节分明，是一双很有力量感的手。</w:t>
      </w:r>
    </w:p>
    <w:p w14:paraId="74A559EA">
      <w:pPr>
        <w:rPr>
          <w:rFonts w:hint="eastAsia"/>
          <w:lang w:eastAsia="zh"/>
          <w:woUserID w:val="1"/>
        </w:rPr>
      </w:pPr>
    </w:p>
    <w:p w14:paraId="3A0715A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雨势没有减弱的迹象，反而越下越大。便利店里的音乐轻柔流淌，偶尔有零星的顾客进出，带进一阵潮湿的空气。</w:t>
      </w:r>
    </w:p>
    <w:p w14:paraId="1F70A8F0">
      <w:pPr>
        <w:rPr>
          <w:rFonts w:hint="eastAsia"/>
          <w:lang w:eastAsia="zh"/>
          <w:woUserID w:val="1"/>
        </w:rPr>
      </w:pPr>
    </w:p>
    <w:p w14:paraId="02FF2A9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“你耳朵红了。”田雷忽然说。</w:t>
      </w:r>
    </w:p>
    <w:p w14:paraId="46877673">
      <w:pPr>
        <w:rPr>
          <w:rFonts w:hint="eastAsia"/>
          <w:lang w:eastAsia="zh"/>
          <w:woUserID w:val="1"/>
        </w:rPr>
      </w:pPr>
    </w:p>
    <w:p w14:paraId="0FE1AD6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“什么？”郑朋下意识摸了摸耳朵。</w:t>
      </w:r>
    </w:p>
    <w:p w14:paraId="7417D47D">
      <w:pPr>
        <w:rPr>
          <w:rFonts w:hint="eastAsia"/>
          <w:lang w:eastAsia="zh"/>
          <w:woUserID w:val="1"/>
        </w:rPr>
      </w:pPr>
    </w:p>
    <w:p w14:paraId="5B00D72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“刚才在雨中可能冻着了。”田雷伸手，手指轻触郑朋的耳廓。</w:t>
      </w:r>
    </w:p>
    <w:p w14:paraId="555FCD51">
      <w:pPr>
        <w:rPr>
          <w:rFonts w:hint="eastAsia"/>
          <w:lang w:eastAsia="zh"/>
          <w:woUserID w:val="1"/>
        </w:rPr>
      </w:pPr>
    </w:p>
    <w:p w14:paraId="601E3C5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那一触让郑朋整个人僵住了。田雷的指尖温热，划过他耳廓的皮肤，带来一阵奇异的酥麻。</w:t>
      </w:r>
    </w:p>
    <w:p w14:paraId="7F8BF587">
      <w:pPr>
        <w:rPr>
          <w:rFonts w:hint="eastAsia"/>
          <w:lang w:eastAsia="zh"/>
          <w:woUserID w:val="1"/>
        </w:rPr>
      </w:pPr>
    </w:p>
    <w:p w14:paraId="3C061C0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“很冰。”田雷评价道，手却没有收回，而是整个手掌覆上郑朋的耳朵，缓缓揉搓。</w:t>
      </w:r>
    </w:p>
    <w:p w14:paraId="509F74C8">
      <w:pPr>
        <w:rPr>
          <w:rFonts w:hint="eastAsia"/>
          <w:lang w:eastAsia="zh"/>
          <w:woUserID w:val="1"/>
        </w:rPr>
      </w:pPr>
    </w:p>
    <w:p w14:paraId="4CE0169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“田主管...”郑朋的声音卡在喉咙里。</w:t>
      </w:r>
    </w:p>
    <w:p w14:paraId="42B1ACDB">
      <w:pPr>
        <w:rPr>
          <w:rFonts w:hint="eastAsia"/>
          <w:lang w:eastAsia="zh"/>
          <w:woUserID w:val="1"/>
        </w:rPr>
      </w:pPr>
    </w:p>
    <w:p w14:paraId="6F9AD75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“说了叫我田雷。”田雷的声音低了些，手掌下滑，拇指擦过郑朋的颈侧。</w:t>
      </w:r>
    </w:p>
    <w:p w14:paraId="2549C6C3">
      <w:pPr>
        <w:rPr>
          <w:rFonts w:hint="eastAsia"/>
          <w:lang w:eastAsia="zh"/>
          <w:woUserID w:val="1"/>
        </w:rPr>
      </w:pPr>
    </w:p>
    <w:p w14:paraId="16FF708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郑朋的呼吸一滞。颈侧是他最敏感的地方之一，仅仅是这样的触碰就让他脊椎窜过一阵电流。他必须咬住下唇才没有发出声音。</w:t>
      </w:r>
    </w:p>
    <w:p w14:paraId="2716EC1D">
      <w:pPr>
        <w:rPr>
          <w:rFonts w:hint="eastAsia"/>
          <w:lang w:eastAsia="zh"/>
          <w:woUserID w:val="1"/>
        </w:rPr>
      </w:pPr>
    </w:p>
    <w:p w14:paraId="6367365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田雷似乎察觉到了什么，目光深邃地看着他：“你这里很敏感。”</w:t>
      </w:r>
    </w:p>
    <w:p w14:paraId="5812C6FF">
      <w:pPr>
        <w:rPr>
          <w:rFonts w:hint="eastAsia"/>
          <w:lang w:eastAsia="zh"/>
          <w:woUserID w:val="1"/>
        </w:rPr>
      </w:pPr>
    </w:p>
    <w:p w14:paraId="47071DC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不是疑问，是陈述。</w:t>
      </w:r>
    </w:p>
    <w:p w14:paraId="1C43F5CF">
      <w:pPr>
        <w:rPr>
          <w:rFonts w:hint="eastAsia"/>
          <w:lang w:eastAsia="zh"/>
          <w:woUserID w:val="1"/>
        </w:rPr>
      </w:pPr>
    </w:p>
    <w:p w14:paraId="25ADA45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郑朋想否认，想拉开距离，但身体却不听使唤。田雷的手已经滑到他后颈，缓慢而有力地按摩着那块紧绷的肌肉。</w:t>
      </w:r>
    </w:p>
    <w:p w14:paraId="4F092EFB">
      <w:pPr>
        <w:rPr>
          <w:rFonts w:hint="eastAsia"/>
          <w:lang w:eastAsia="zh"/>
          <w:woUserID w:val="1"/>
        </w:rPr>
      </w:pPr>
    </w:p>
    <w:p w14:paraId="6B317E0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“放松。”田雷的声音像有魔力，“你总是绷得很紧，在公司也是。”</w:t>
      </w:r>
    </w:p>
    <w:p w14:paraId="5947AE79">
      <w:pPr>
        <w:rPr>
          <w:rFonts w:hint="eastAsia"/>
          <w:lang w:eastAsia="zh"/>
          <w:woUserID w:val="1"/>
        </w:rPr>
      </w:pPr>
    </w:p>
    <w:p w14:paraId="75FC9F4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“我...”郑朋发不出完整的声音。后颈的按摩恰到好处地缓解了他长期的肩颈酸痛，同时也带来一种危险的舒适感。</w:t>
      </w:r>
    </w:p>
    <w:p w14:paraId="0BD490BB">
      <w:pPr>
        <w:rPr>
          <w:rFonts w:hint="eastAsia"/>
          <w:lang w:eastAsia="zh"/>
          <w:woUserID w:val="1"/>
        </w:rPr>
      </w:pPr>
    </w:p>
    <w:p w14:paraId="42EED8D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田雷靠得更近了些，另一只手也抬起来，双手都放在郑朋颈后。这个姿势几乎像是拥抱，郑朋能闻到田雷身上淡淡的须后水味道和雨水的气息。</w:t>
      </w:r>
    </w:p>
    <w:p w14:paraId="1F960170">
      <w:pPr>
        <w:rPr>
          <w:rFonts w:hint="eastAsia"/>
          <w:lang w:eastAsia="zh"/>
          <w:woUserID w:val="1"/>
        </w:rPr>
      </w:pPr>
    </w:p>
    <w:p w14:paraId="0CDCB69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“田雷，别...”郑朋终于找回了声音，微弱地抗议。</w:t>
      </w:r>
    </w:p>
    <w:p w14:paraId="1EA0FA38">
      <w:pPr>
        <w:rPr>
          <w:rFonts w:hint="eastAsia"/>
          <w:lang w:eastAsia="zh"/>
          <w:woUserID w:val="1"/>
        </w:rPr>
      </w:pPr>
    </w:p>
    <w:p w14:paraId="37FDC81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“别什么？”田雷反问，拇指按在郑朋颈窝凹陷处，轻轻打圈。</w:t>
      </w:r>
    </w:p>
    <w:p w14:paraId="1B7443D0">
      <w:pPr>
        <w:rPr>
          <w:rFonts w:hint="eastAsia"/>
          <w:lang w:eastAsia="zh"/>
          <w:woUserID w:val="1"/>
        </w:rPr>
      </w:pPr>
    </w:p>
    <w:p w14:paraId="3FA52F0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郑朋倒抽一口气，手指紧紧抓住高脚椅的边缘。那处皮肤异常敏感，每一次摩擦都让他心跳加速。</w:t>
      </w:r>
    </w:p>
    <w:p w14:paraId="3BEA4611">
      <w:pPr>
        <w:rPr>
          <w:rFonts w:hint="eastAsia"/>
          <w:lang w:eastAsia="zh"/>
          <w:woUserID w:val="1"/>
        </w:rPr>
      </w:pPr>
    </w:p>
    <w:p w14:paraId="0CBBE24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窗外雨声潺潺，便利店内安静得能听到自己的心跳。店员在柜台后低头玩手机，没有注意这个角落。</w:t>
      </w:r>
    </w:p>
    <w:p w14:paraId="6B1B5E6A">
      <w:pPr>
        <w:rPr>
          <w:rFonts w:hint="eastAsia"/>
          <w:lang w:eastAsia="zh"/>
          <w:woUserID w:val="1"/>
        </w:rPr>
      </w:pPr>
    </w:p>
    <w:p w14:paraId="55FC0EE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“很多人不知道自己的敏感点在哪里。”田雷低声说，呼吸拂过郑朋的耳畔，“但你好像特别多。”</w:t>
      </w:r>
    </w:p>
    <w:p w14:paraId="7AA2FEFC">
      <w:pPr>
        <w:rPr>
          <w:rFonts w:hint="eastAsia"/>
          <w:lang w:eastAsia="zh"/>
          <w:woUserID w:val="1"/>
        </w:rPr>
      </w:pPr>
    </w:p>
    <w:p w14:paraId="2572566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郑朋感到一阵羞耻和兴奋交织的战栗。他想逃离，又渴望更多。这种矛盾让他无所适从。</w:t>
      </w:r>
    </w:p>
    <w:p w14:paraId="65C25E61">
      <w:pPr>
        <w:rPr>
          <w:rFonts w:hint="eastAsia"/>
          <w:lang w:eastAsia="zh"/>
          <w:woUserID w:val="1"/>
        </w:rPr>
      </w:pPr>
    </w:p>
    <w:p w14:paraId="07F3690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田雷的手从后颈滑到肩膀，隔着薄薄的T恤布料，掌心的热度渗透进来。他捏了捏郑朋的肩膀，感受着下方的肌肉纹理。</w:t>
      </w:r>
    </w:p>
    <w:p w14:paraId="089F93CC">
      <w:pPr>
        <w:rPr>
          <w:rFonts w:hint="eastAsia"/>
          <w:lang w:eastAsia="zh"/>
          <w:woUserID w:val="1"/>
        </w:rPr>
      </w:pPr>
    </w:p>
    <w:p w14:paraId="4AEE855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“这里呢？”田雷问，手指找到肩胛骨边缘的某个点，施加压力。</w:t>
      </w:r>
    </w:p>
    <w:p w14:paraId="0CDF03A0">
      <w:pPr>
        <w:rPr>
          <w:rFonts w:hint="eastAsia"/>
          <w:lang w:eastAsia="zh"/>
          <w:woUserID w:val="1"/>
        </w:rPr>
      </w:pPr>
    </w:p>
    <w:p w14:paraId="1884444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“啊...”郑朋短促地叫了一声，随即咬住嘴唇，脸颊发烫。</w:t>
      </w:r>
    </w:p>
    <w:p w14:paraId="3BADB41A">
      <w:pPr>
        <w:rPr>
          <w:rFonts w:hint="eastAsia"/>
          <w:lang w:eastAsia="zh"/>
          <w:woUserID w:val="1"/>
        </w:rPr>
      </w:pPr>
    </w:p>
    <w:p w14:paraId="1A7C469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田雷的嘴角微微上扬：“又一个。”</w:t>
      </w:r>
    </w:p>
    <w:p w14:paraId="2BB8CDE5">
      <w:pPr>
        <w:rPr>
          <w:rFonts w:hint="eastAsia"/>
          <w:lang w:eastAsia="zh"/>
          <w:woUserID w:val="1"/>
        </w:rPr>
      </w:pPr>
    </w:p>
    <w:p w14:paraId="2100579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“别弄了...”郑朋哀求，声音细微颤抖。</w:t>
      </w:r>
    </w:p>
    <w:p w14:paraId="2FFD9F3A">
      <w:pPr>
        <w:rPr>
          <w:rFonts w:hint="eastAsia"/>
          <w:lang w:eastAsia="zh"/>
          <w:woUserID w:val="1"/>
        </w:rPr>
      </w:pPr>
    </w:p>
    <w:p w14:paraId="684BF46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“你明明喜欢。”田雷一针见血，手滑到郑朋背部中央，沿着脊椎缓缓下划。</w:t>
      </w:r>
    </w:p>
    <w:p w14:paraId="14421917">
      <w:pPr>
        <w:rPr>
          <w:rFonts w:hint="eastAsia"/>
          <w:lang w:eastAsia="zh"/>
          <w:woUserID w:val="1"/>
        </w:rPr>
      </w:pPr>
    </w:p>
    <w:p w14:paraId="3B2C851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郑朋的身体不由自主地弓起，像一只被抚摸的猫。脊椎两侧是他最无法抵抗的区域，田雷的手指像有地图一样精准地划过每一个敏感点。</w:t>
      </w:r>
    </w:p>
    <w:p w14:paraId="27376549">
      <w:pPr>
        <w:rPr>
          <w:rFonts w:hint="eastAsia"/>
          <w:lang w:eastAsia="zh"/>
          <w:woUserID w:val="1"/>
        </w:rPr>
      </w:pPr>
    </w:p>
    <w:p w14:paraId="3A1AE61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“田雷，求你了...”郑朋不知道自己是在求他停止还是继续。</w:t>
      </w:r>
    </w:p>
    <w:p w14:paraId="7B2FCAAA">
      <w:pPr>
        <w:rPr>
          <w:rFonts w:hint="eastAsia"/>
          <w:lang w:eastAsia="zh"/>
          <w:woUserID w:val="1"/>
        </w:rPr>
      </w:pPr>
    </w:p>
    <w:p w14:paraId="1BD6E3A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田雷没有回答，而是将手移到郑朋腰间，拇指探入T恤下摆，触及腰侧的皮肤。</w:t>
      </w:r>
    </w:p>
    <w:p w14:paraId="62C52F4C">
      <w:pPr>
        <w:rPr>
          <w:rFonts w:hint="eastAsia"/>
          <w:lang w:eastAsia="zh"/>
          <w:woUserID w:val="1"/>
        </w:rPr>
      </w:pPr>
    </w:p>
    <w:p w14:paraId="37CFB2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郑朋猛地一颤，差点从椅子上滑下去。田雷及时揽住他的腰，将他稳住。这个动作让两人的身体贴得更近，郑朋能感觉到田雷胸膛的温度。</w:t>
      </w:r>
    </w:p>
    <w:p w14:paraId="7A6E1AAA">
      <w:pPr>
        <w:rPr>
          <w:rFonts w:hint="eastAsia"/>
          <w:lang w:eastAsia="zh"/>
          <w:woUserID w:val="1"/>
        </w:rPr>
      </w:pPr>
    </w:p>
    <w:p w14:paraId="38C0689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“这么敏感？”田雷的声音里有一丝惊讶，更多的是浓厚的兴趣。</w:t>
      </w:r>
    </w:p>
    <w:p w14:paraId="149BC83A">
      <w:pPr>
        <w:rPr>
          <w:rFonts w:hint="eastAsia"/>
          <w:lang w:eastAsia="zh"/>
          <w:woUserID w:val="1"/>
        </w:rPr>
      </w:pPr>
    </w:p>
    <w:p w14:paraId="480B10B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郑朋闭上眼睛，羞耻感淹没了他。他的身体反应太明显了，田雷一定注意到了。</w:t>
      </w:r>
    </w:p>
    <w:p w14:paraId="7140F4DB">
      <w:pPr>
        <w:rPr>
          <w:rFonts w:hint="eastAsia"/>
          <w:lang w:eastAsia="zh"/>
          <w:woUserID w:val="1"/>
        </w:rPr>
      </w:pPr>
    </w:p>
    <w:p w14:paraId="7AB33FC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“月月。”田雷忽然轻声唤道。</w:t>
      </w:r>
    </w:p>
    <w:p w14:paraId="3A60E0BE">
      <w:pPr>
        <w:rPr>
          <w:rFonts w:hint="eastAsia"/>
          <w:lang w:eastAsia="zh"/>
          <w:woUserID w:val="1"/>
        </w:rPr>
      </w:pPr>
    </w:p>
    <w:p w14:paraId="647A71D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郑朋睁开眼，困惑地看着他：“什么？”</w:t>
      </w:r>
    </w:p>
    <w:p w14:paraId="006FDE2D">
      <w:pPr>
        <w:rPr>
          <w:rFonts w:hint="eastAsia"/>
          <w:lang w:eastAsia="zh"/>
          <w:woUserID w:val="1"/>
        </w:rPr>
      </w:pPr>
    </w:p>
    <w:p w14:paraId="6BEF771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“月月。”田雷重复，手指仍在郑朋腰侧轻轻画圈，“你动情的模样，像月亮从云层后露出脸。”</w:t>
      </w:r>
    </w:p>
    <w:p w14:paraId="3C5B8585">
      <w:pPr>
        <w:rPr>
          <w:rFonts w:hint="eastAsia"/>
          <w:lang w:eastAsia="zh"/>
          <w:woUserID w:val="1"/>
        </w:rPr>
      </w:pPr>
    </w:p>
    <w:p w14:paraId="0E60072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这个亲昵的称呼和比喻让郑朋心跳漏了一拍。他从未听过有人这样叫他，更别说用这样诗意的方式形容他。</w:t>
      </w:r>
    </w:p>
    <w:p w14:paraId="4B82850E">
      <w:pPr>
        <w:rPr>
          <w:rFonts w:hint="eastAsia"/>
          <w:lang w:eastAsia="zh"/>
          <w:woUserID w:val="1"/>
        </w:rPr>
      </w:pPr>
    </w:p>
    <w:p w14:paraId="0D38F10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田雷的手指继续探索，从腰侧滑到腹部，隔着布料轻轻按压。郑朋屏住呼吸，小腹肌肉紧绷。</w:t>
      </w:r>
    </w:p>
    <w:p w14:paraId="4BE7B50A">
      <w:pPr>
        <w:rPr>
          <w:rFonts w:hint="eastAsia"/>
          <w:lang w:eastAsia="zh"/>
          <w:woUserID w:val="1"/>
        </w:rPr>
      </w:pPr>
    </w:p>
    <w:p w14:paraId="7E5C8C3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“放松，月月。”田雷低语，嘴唇几乎贴上郑朋的耳朵。</w:t>
      </w:r>
    </w:p>
    <w:p w14:paraId="3959175F">
      <w:pPr>
        <w:rPr>
          <w:rFonts w:hint="eastAsia"/>
          <w:lang w:eastAsia="zh"/>
          <w:woUserID w:val="1"/>
        </w:rPr>
      </w:pPr>
    </w:p>
    <w:p w14:paraId="1DE74BF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湿热的气息钻进耳道，郑朋浑身一颤，一股热流从脊椎直冲向下腹。他惊慌地意识到自己身体的变化，想要并拢双腿，却被高脚椅的设计限制。</w:t>
      </w:r>
    </w:p>
    <w:p w14:paraId="7006AB51">
      <w:pPr>
        <w:rPr>
          <w:rFonts w:hint="eastAsia"/>
          <w:lang w:eastAsia="zh"/>
          <w:woUserID w:val="1"/>
        </w:rPr>
      </w:pPr>
    </w:p>
    <w:p w14:paraId="08C889E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田雷肯定察觉了，因为他的目光下移，然后重新回到郑朋脸上，眼中闪着了然的光。</w:t>
      </w:r>
    </w:p>
    <w:p w14:paraId="78C4D8FD">
      <w:pPr>
        <w:rPr>
          <w:rFonts w:hint="eastAsia"/>
          <w:lang w:eastAsia="zh"/>
          <w:woUserID w:val="1"/>
        </w:rPr>
      </w:pPr>
    </w:p>
    <w:p w14:paraId="7F2479C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“雨小了。”田雷忽然说，手从郑朋衣服里抽了出来。</w:t>
      </w:r>
    </w:p>
    <w:p w14:paraId="679403B0">
      <w:pPr>
        <w:rPr>
          <w:rFonts w:hint="eastAsia"/>
          <w:lang w:eastAsia="zh"/>
          <w:woUserID w:val="1"/>
        </w:rPr>
      </w:pPr>
    </w:p>
    <w:p w14:paraId="681ACA1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骤然的失去让郑朋感到一阵空虚，他茫然地看着田雷，嘴唇微张，还没从刚才的刺激中回神。</w:t>
      </w:r>
    </w:p>
    <w:p w14:paraId="597A0224">
      <w:pPr>
        <w:rPr>
          <w:rFonts w:hint="eastAsia"/>
          <w:lang w:eastAsia="zh"/>
          <w:woUserID w:val="1"/>
        </w:rPr>
      </w:pPr>
    </w:p>
    <w:p w14:paraId="47D3E0C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田雷站起身，整理了一下自己的衬衫：“我开车来的，送你回家。”</w:t>
      </w:r>
    </w:p>
    <w:p w14:paraId="6787B0F3">
      <w:pPr>
        <w:rPr>
          <w:rFonts w:hint="eastAsia"/>
          <w:lang w:eastAsia="zh"/>
          <w:woUserID w:val="1"/>
        </w:rPr>
      </w:pPr>
    </w:p>
    <w:p w14:paraId="2CED471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“不用了，我可以...”郑朋试图拒绝，但声音虚软无力。</w:t>
      </w:r>
    </w:p>
    <w:p w14:paraId="3E60399A">
      <w:pPr>
        <w:rPr>
          <w:rFonts w:hint="eastAsia"/>
          <w:lang w:eastAsia="zh"/>
          <w:woUserID w:val="1"/>
        </w:rPr>
      </w:pPr>
    </w:p>
    <w:p w14:paraId="27C8012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“我说了，送你。”田雷的语气不容置疑，他拿起伞，看向郑朋，“走吗？”</w:t>
      </w:r>
    </w:p>
    <w:p w14:paraId="66134D43">
      <w:pPr>
        <w:rPr>
          <w:rFonts w:hint="eastAsia"/>
          <w:lang w:eastAsia="zh"/>
          <w:woUserID w:val="1"/>
        </w:rPr>
      </w:pPr>
    </w:p>
    <w:p w14:paraId="081FFC5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郑朋迟疑了一秒，然后点了点头。他知道这是个危险的决定，但身体深处有种渴望让他无法拒绝。</w:t>
      </w:r>
    </w:p>
    <w:p w14:paraId="4C41E356">
      <w:pPr>
        <w:rPr>
          <w:rFonts w:hint="eastAsia"/>
          <w:lang w:eastAsia="zh"/>
          <w:woUserID w:val="1"/>
        </w:rPr>
      </w:pPr>
    </w:p>
    <w:p w14:paraId="0FD8267C">
      <w:pPr>
        <w:rPr>
          <w:rFonts w:hint="eastAsia"/>
          <w:lang w:eastAsia="zh"/>
          <w:woUserID w:val="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039D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2025-12-04T02:29:16Z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1433D3772495402F7C81306928468380_43</vt:lpwstr>
  </property>
</Properties>
</file>