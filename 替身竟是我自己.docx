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7A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合约配偶：替身竟是我自己</w:t>
      </w:r>
    </w:p>
    <w:p w14:paraId="116C4A2F">
      <w:pPr>
        <w:rPr>
          <w:rFonts w:hint="eastAsia"/>
          <w:lang w:eastAsia="zh"/>
          <w:woUserID w:val="1"/>
        </w:rPr>
      </w:pPr>
    </w:p>
    <w:p w14:paraId="08C1F0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人人都说郑朋只是田雷白月光的替身。</w:t>
      </w:r>
    </w:p>
    <w:p w14:paraId="6F498B3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连郑朋自己也这么觉得——不然堂堂财阀总裁，怎么会娶一个家道中落的小设计师？</w:t>
      </w:r>
    </w:p>
    <w:p w14:paraId="2A53DF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直到他在拍卖会上晕倒，田雷当众砸了千万拍下鸽血红宝石：“这是我夫人的生日礼物，谁有意见？”</w:t>
      </w:r>
    </w:p>
    <w:p w14:paraId="751186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后来他才知道，田雷书房里珍藏了十年的素描本上，画的从来都是他。</w:t>
      </w:r>
    </w:p>
    <w:p w14:paraId="33B68CBB">
      <w:pPr>
        <w:rPr>
          <w:rFonts w:hint="eastAsia"/>
          <w:lang w:eastAsia="zh"/>
          <w:woUserID w:val="1"/>
        </w:rPr>
      </w:pPr>
    </w:p>
    <w:p w14:paraId="35064A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CB14591">
      <w:pPr>
        <w:rPr>
          <w:rFonts w:hint="eastAsia"/>
          <w:lang w:eastAsia="zh"/>
          <w:woUserID w:val="1"/>
        </w:rPr>
      </w:pPr>
    </w:p>
    <w:p w14:paraId="4E9B2C4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雨下得绵密，打在车窗上，晕开一片模糊的光晕。窗外的霓虹被拉成流金淌火的长河，迅速向后倒去，消失在后视镜的尽头。郑朋靠坐在宾利的后座，身体陷进顶级皮革的包裹里，却感觉不到丝毫暖意，反而透着一股凉，从脊椎骨缝里一丝丝渗出来。</w:t>
      </w:r>
    </w:p>
    <w:p w14:paraId="46A33564">
      <w:pPr>
        <w:rPr>
          <w:rFonts w:hint="eastAsia"/>
          <w:lang w:eastAsia="zh"/>
          <w:woUserID w:val="1"/>
        </w:rPr>
      </w:pPr>
    </w:p>
    <w:p w14:paraId="6FB2E3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司机老陈从后视镜里看了他一眼，目光温和，带着点长辈的关切：“郑先生，马上就到了。田先生今晚有个应酬，不过他说会尽快赶回来。”</w:t>
      </w:r>
    </w:p>
    <w:p w14:paraId="6DAE583B">
      <w:pPr>
        <w:rPr>
          <w:rFonts w:hint="eastAsia"/>
          <w:lang w:eastAsia="zh"/>
          <w:woUserID w:val="1"/>
        </w:rPr>
      </w:pPr>
    </w:p>
    <w:p w14:paraId="6736B7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“嗯。”郑朋应了一声，声音很轻，几乎被轮胎碾过湿滑路面的沙沙声盖过。</w:t>
      </w:r>
    </w:p>
    <w:p w14:paraId="5586672F">
      <w:pPr>
        <w:rPr>
          <w:rFonts w:hint="eastAsia"/>
          <w:lang w:eastAsia="zh"/>
          <w:woUserID w:val="1"/>
        </w:rPr>
      </w:pPr>
    </w:p>
    <w:p w14:paraId="69678C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转向车窗，玻璃上映出自己模糊的影子，眉眼清秀，脸色有些苍白。额角贴着一小块不太显眼的医用胶布，是前天在家里楼梯上不小心磕碰留下的。田雷当时不在家，是管家李叔发现的，一边给他处理，一边叹气，说田先生知道了肯定要心疼。郑朋只是笑了笑，没说话。心疼？或许吧，对一件尚算精致、还能摆着看一阵子的物品，主人总会有点在意的。</w:t>
      </w:r>
    </w:p>
    <w:p w14:paraId="2FBF174B">
      <w:pPr>
        <w:rPr>
          <w:rFonts w:hint="eastAsia"/>
          <w:lang w:eastAsia="zh"/>
          <w:woUserID w:val="1"/>
        </w:rPr>
      </w:pPr>
    </w:p>
    <w:p w14:paraId="19E2693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车子无声地滑入地下车库，停在专属电梯前。电梯门开合，数字跳动，最后停在了顶层。门开的瞬间，暖黄的光线和着淡淡的、田雷常用的雪松木尾调的香水味一起涌来，驱散了些许从外面带进来的湿冷。</w:t>
      </w:r>
    </w:p>
    <w:p w14:paraId="409F5989">
      <w:pPr>
        <w:rPr>
          <w:rFonts w:hint="eastAsia"/>
          <w:lang w:eastAsia="zh"/>
          <w:woUserID w:val="1"/>
        </w:rPr>
      </w:pPr>
    </w:p>
    <w:p w14:paraId="1E8B52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玄关宽敞得能停下辆车，水晶吊灯折射着璀璨却冰冷的光。郑朋换了鞋，把沾了湿气的外套递给迎上来的佣人，刚要往里走，就听见偏厅传来压低的说话声，是管家李叔和负责打扫书房的女佣小赵。</w:t>
      </w:r>
    </w:p>
    <w:p w14:paraId="4D82262D">
      <w:pPr>
        <w:rPr>
          <w:rFonts w:hint="eastAsia"/>
          <w:lang w:eastAsia="zh"/>
          <w:woUserID w:val="1"/>
        </w:rPr>
      </w:pPr>
    </w:p>
    <w:p w14:paraId="1B5C5C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“……田先生吩咐了，书房里那个带锁的抽屉千万别动，尤其是里面那个旧素描本……”李叔的声音透着慎重。</w:t>
      </w:r>
    </w:p>
    <w:p w14:paraId="14C1FF74">
      <w:pPr>
        <w:rPr>
          <w:rFonts w:hint="eastAsia"/>
          <w:lang w:eastAsia="zh"/>
          <w:woUserID w:val="1"/>
        </w:rPr>
      </w:pPr>
    </w:p>
    <w:p w14:paraId="4F3FCD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小赵好奇：“素描本？是田先生画的吗？画的是什么呀？”</w:t>
      </w:r>
    </w:p>
    <w:p w14:paraId="2D8F74DE">
      <w:pPr>
        <w:rPr>
          <w:rFonts w:hint="eastAsia"/>
          <w:lang w:eastAsia="zh"/>
          <w:woUserID w:val="1"/>
        </w:rPr>
      </w:pPr>
    </w:p>
    <w:p w14:paraId="4365935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“不知道，田先生很宝贝，从来不许人碰。”李叔顿了顿，声音更低了点，“听老宅那边的老人提过一嘴，好像……跟田先生以前在法国留学时认识的一个人有关……”</w:t>
      </w:r>
    </w:p>
    <w:p w14:paraId="23EEC895">
      <w:pPr>
        <w:rPr>
          <w:rFonts w:hint="eastAsia"/>
          <w:lang w:eastAsia="zh"/>
          <w:woUserID w:val="1"/>
        </w:rPr>
      </w:pPr>
    </w:p>
    <w:p w14:paraId="25B8D2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后面的话听不清了，两人似乎走开了。</w:t>
      </w:r>
    </w:p>
    <w:p w14:paraId="56A19D35">
      <w:pPr>
        <w:rPr>
          <w:rFonts w:hint="eastAsia"/>
          <w:lang w:eastAsia="zh"/>
          <w:woUserID w:val="1"/>
        </w:rPr>
      </w:pPr>
    </w:p>
    <w:p w14:paraId="49419C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郑朋站在原地，手脚那点从车里带回来的凉意，此刻凝成了冰，慢慢冻住了血管。法国留学……素描本……宝贝……</w:t>
      </w:r>
    </w:p>
    <w:p w14:paraId="7D855772">
      <w:pPr>
        <w:rPr>
          <w:rFonts w:hint="eastAsia"/>
          <w:lang w:eastAsia="zh"/>
          <w:woUserID w:val="1"/>
        </w:rPr>
      </w:pPr>
    </w:p>
    <w:p w14:paraId="51BF51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又是“那个人”。</w:t>
      </w:r>
    </w:p>
    <w:p w14:paraId="1CF137CB">
      <w:pPr>
        <w:rPr>
          <w:rFonts w:hint="eastAsia"/>
          <w:lang w:eastAsia="zh"/>
          <w:woUserID w:val="1"/>
        </w:rPr>
      </w:pPr>
    </w:p>
    <w:p w14:paraId="6D9D9D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心脏的位置传来一阵熟悉的、细密的抽痛，不剧烈，却足够让他呼吸困难。他扶着玄关冰凉的云石墙面，深深吸了口气，再缓缓吐出。空气里雪松木的香味忽然变得浓烈而刺鼻。</w:t>
      </w:r>
    </w:p>
    <w:p w14:paraId="6BCAA3E1">
      <w:pPr>
        <w:rPr>
          <w:rFonts w:hint="eastAsia"/>
          <w:lang w:eastAsia="zh"/>
          <w:woUserID w:val="1"/>
        </w:rPr>
      </w:pPr>
    </w:p>
    <w:p w14:paraId="0662943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他早该习惯的。从他答应那纸契约，搬进这所俯瞰全城、却空旷得能听见自己回声的豪宅开始，从他成为“田夫人”那天起，无数若有似无的细节，都在提醒他这个事实。</w:t>
      </w:r>
    </w:p>
    <w:p w14:paraId="37526C02">
      <w:pPr>
        <w:rPr>
          <w:rFonts w:hint="eastAsia"/>
          <w:lang w:eastAsia="zh"/>
          <w:woUserID w:val="1"/>
        </w:rPr>
      </w:pPr>
    </w:p>
    <w:p w14:paraId="62BEBDB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田雷的白月光。一个据说在法国学艺术，气质清冷，才华横溢，却因为家族阻挠或是别的什么原因，最终没能和田雷走到一起的人。</w:t>
      </w:r>
    </w:p>
    <w:p w14:paraId="28D02FF3">
      <w:pPr>
        <w:rPr>
          <w:rFonts w:hint="eastAsia"/>
          <w:lang w:eastAsia="zh"/>
          <w:woUserID w:val="1"/>
        </w:rPr>
      </w:pPr>
    </w:p>
    <w:p w14:paraId="1E1458D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而他郑朋，不过是家道中落、父亲公司破产后急需巨额资金填补窟窿的一个小设计师。在他最狼狈、最走投无路的时候，田雷出现了，提出了那场交易。一场各取所需的婚姻，他得到钱，田雷得到一个……替代品。</w:t>
      </w:r>
    </w:p>
    <w:p w14:paraId="25970563">
      <w:pPr>
        <w:rPr>
          <w:rFonts w:hint="eastAsia"/>
          <w:lang w:eastAsia="zh"/>
          <w:woUserID w:val="1"/>
        </w:rPr>
      </w:pPr>
    </w:p>
    <w:p w14:paraId="4C4BC3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一个眉眼间或许有几分相似的替代品。</w:t>
      </w:r>
    </w:p>
    <w:p w14:paraId="56141BDF">
      <w:pPr>
        <w:rPr>
          <w:rFonts w:hint="eastAsia"/>
          <w:lang w:eastAsia="zh"/>
          <w:woUserID w:val="1"/>
        </w:rPr>
      </w:pPr>
    </w:p>
    <w:p w14:paraId="34504EE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有时候会对着镜子仔细看自己的脸，试图找出那传说中的“几分相似”，却只觉得茫然。田雷看他时的眼神，偶尔会有些失焦，像是在透过他，寻找另一个影子。那种时候，郑朋会格外安静，甚至下意识地调整自己的表情和姿态，让自己更贴近那个模糊的想象。</w:t>
      </w:r>
    </w:p>
    <w:p w14:paraId="36F948B0">
      <w:pPr>
        <w:rPr>
          <w:rFonts w:hint="eastAsia"/>
          <w:lang w:eastAsia="zh"/>
          <w:woUserID w:val="1"/>
        </w:rPr>
      </w:pPr>
    </w:p>
    <w:p w14:paraId="271F2E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他做得很好，不是吗？田雷对他，也算得上“好”。锦衣玉食，有求必应，除了……爱。</w:t>
      </w:r>
    </w:p>
    <w:p w14:paraId="2C3398BE">
      <w:pPr>
        <w:rPr>
          <w:rFonts w:hint="eastAsia"/>
          <w:lang w:eastAsia="zh"/>
          <w:woUserID w:val="1"/>
        </w:rPr>
      </w:pPr>
    </w:p>
    <w:p w14:paraId="55F39B1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回到卧室，巨大的落地窗外是璀璨的城市夜景，星河倒悬，却照不进这间屋子。郑朋洗了澡，换上丝质睡衣，躺在那张King Size的大床上，身侧的位置空着，冰冷。他睁着眼，看着天花板上精致却抽象的浮雕图案，直到眼睛酸涩。</w:t>
      </w:r>
    </w:p>
    <w:p w14:paraId="264993EE">
      <w:pPr>
        <w:rPr>
          <w:rFonts w:hint="eastAsia"/>
          <w:lang w:eastAsia="zh"/>
          <w:woUserID w:val="1"/>
        </w:rPr>
      </w:pPr>
    </w:p>
    <w:p w14:paraId="159EBB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不知过了多久，门被轻轻推开。熟悉的脚步声，带着些许外面的夜气和淡淡的酒意。</w:t>
      </w:r>
    </w:p>
    <w:p w14:paraId="12DAE9DC">
      <w:pPr>
        <w:rPr>
          <w:rFonts w:hint="eastAsia"/>
          <w:lang w:eastAsia="zh"/>
          <w:woUserID w:val="1"/>
        </w:rPr>
      </w:pPr>
    </w:p>
    <w:p w14:paraId="70F6B4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田雷回来了。</w:t>
      </w:r>
    </w:p>
    <w:p w14:paraId="6B638E8A">
      <w:pPr>
        <w:rPr>
          <w:rFonts w:hint="eastAsia"/>
          <w:lang w:eastAsia="zh"/>
          <w:woUserID w:val="1"/>
        </w:rPr>
      </w:pPr>
    </w:p>
    <w:p w14:paraId="664A68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没有开大灯，只拧亮了床头一盏光线柔和的阅读灯。昏黄的光晕勾勒出他高大挺拔的身形，剪裁完美的西装外套已经脱掉，随意搭在手臂上，衬衫领口松开了两颗扣子，露出喉结和一小片结实的胸膛。他的五官深刻立体，即使在这样暧昧的光线下，也带着一种不容忽视的锐利和掌控感。只是此刻，那深邃的眼眸里带着一丝疲惫，还有……郑朋读不懂的，沉沉的、压着什么东西似的情绪。</w:t>
      </w:r>
    </w:p>
    <w:p w14:paraId="3F7E8F55">
      <w:pPr>
        <w:rPr>
          <w:rFonts w:hint="eastAsia"/>
          <w:lang w:eastAsia="zh"/>
          <w:woUserID w:val="1"/>
        </w:rPr>
      </w:pPr>
    </w:p>
    <w:p w14:paraId="5CFB00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田雷走到床边，目光落在郑朋脸上，尤其是在他额角的胶布上停留了片刻，眉头几不可察地蹙了一下。</w:t>
      </w:r>
    </w:p>
    <w:p w14:paraId="349EC4E4">
      <w:pPr>
        <w:rPr>
          <w:rFonts w:hint="eastAsia"/>
          <w:lang w:eastAsia="zh"/>
          <w:woUserID w:val="1"/>
        </w:rPr>
      </w:pPr>
    </w:p>
    <w:p w14:paraId="695C138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“怎么还没睡？”他的声音有些低哑，带着酒后的微醺，比平时少了几分冷硬。</w:t>
      </w:r>
    </w:p>
    <w:p w14:paraId="2DB5C45B">
      <w:pPr>
        <w:rPr>
          <w:rFonts w:hint="eastAsia"/>
          <w:lang w:eastAsia="zh"/>
          <w:woUserID w:val="1"/>
        </w:rPr>
      </w:pPr>
    </w:p>
    <w:p w14:paraId="0A6B4C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“睡不着。”郑朋轻声说，垂下眼睫，避开他的注视。</w:t>
      </w:r>
    </w:p>
    <w:p w14:paraId="0F0318DB">
      <w:pPr>
        <w:rPr>
          <w:rFonts w:hint="eastAsia"/>
          <w:lang w:eastAsia="zh"/>
          <w:woUserID w:val="1"/>
        </w:rPr>
      </w:pPr>
    </w:p>
    <w:p w14:paraId="4ECB28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田雷在床边坐下，床垫微微下陷。他伸出手，温热干燥的指腹轻轻碰了碰郑朋额角的胶布边缘，动作近乎温柔。“还疼吗？”</w:t>
      </w:r>
    </w:p>
    <w:p w14:paraId="7E22FA66">
      <w:pPr>
        <w:rPr>
          <w:rFonts w:hint="eastAsia"/>
          <w:lang w:eastAsia="zh"/>
          <w:woUserID w:val="1"/>
        </w:rPr>
      </w:pPr>
    </w:p>
    <w:p w14:paraId="52BF7F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“不疼了。”郑朋摇摇头。这点小伤，比起心里那些细碎绵延的疼痛，实在不算什么。</w:t>
      </w:r>
    </w:p>
    <w:p w14:paraId="37C6669F">
      <w:pPr>
        <w:rPr>
          <w:rFonts w:hint="eastAsia"/>
          <w:lang w:eastAsia="zh"/>
          <w:woUserID w:val="1"/>
        </w:rPr>
      </w:pPr>
    </w:p>
    <w:p w14:paraId="1C2B5E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田雷沉默了一会儿，指尖从胶布移到他的脸颊，很轻地摩挲了一下。“明天晚上鼎丰的拍卖会，你跟我一起去。有套红宝石首饰，你应该会喜欢。”</w:t>
      </w:r>
    </w:p>
    <w:p w14:paraId="2410A9A5">
      <w:pPr>
        <w:rPr>
          <w:rFonts w:hint="eastAsia"/>
          <w:lang w:eastAsia="zh"/>
          <w:woUserID w:val="1"/>
        </w:rPr>
      </w:pPr>
    </w:p>
    <w:p w14:paraId="258557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他的语气是陈述，不是商量。就像决定买下一件摆件，安置在家里某个合适的位置。</w:t>
      </w:r>
    </w:p>
    <w:p w14:paraId="7D7199AE">
      <w:pPr>
        <w:rPr>
          <w:rFonts w:hint="eastAsia"/>
          <w:lang w:eastAsia="zh"/>
          <w:woUserID w:val="1"/>
        </w:rPr>
      </w:pPr>
    </w:p>
    <w:p w14:paraId="5271CF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的心往下沉了沉。又要去了吗？那种衣香鬓影、觥筹交错的场合，每个人脸上都戴着精致的面具，看他时目光里藏着好奇、审视，或许还有不易察觉的怜悯或讥诮——看啊，那就是田总娶回来的“那位”。他就像一件展品，被田雷带在身边，展示着财阀的“情深义重”或是“一时兴起”。</w:t>
      </w:r>
    </w:p>
    <w:p w14:paraId="774D08F5">
      <w:pPr>
        <w:rPr>
          <w:rFonts w:hint="eastAsia"/>
          <w:lang w:eastAsia="zh"/>
          <w:woUserID w:val="1"/>
        </w:rPr>
      </w:pPr>
    </w:p>
    <w:p w14:paraId="047C25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但他没有拒绝的资格。“好。”他听到自己顺从地回答。</w:t>
      </w:r>
    </w:p>
    <w:p w14:paraId="43719FD1">
      <w:pPr>
        <w:rPr>
          <w:rFonts w:hint="eastAsia"/>
          <w:lang w:eastAsia="zh"/>
          <w:woUserID w:val="1"/>
        </w:rPr>
      </w:pPr>
    </w:p>
    <w:p w14:paraId="6DDD40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田雷似乎满意了他的回答，收回手，起身去了浴室。很快，里面传来淅沥的水声。</w:t>
      </w:r>
    </w:p>
    <w:p w14:paraId="59C78754">
      <w:pPr>
        <w:rPr>
          <w:rFonts w:hint="eastAsia"/>
          <w:lang w:eastAsia="zh"/>
          <w:woUserID w:val="1"/>
        </w:rPr>
      </w:pPr>
    </w:p>
    <w:p w14:paraId="58ED5C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郑朋重新躺下，背对着浴室的方向，将自己蜷缩起来。额角被碰过的地方，似乎还残留着田雷指尖的温度，那一点暖意，却让心底的寒意更加清晰。他闭上眼，强迫自己入睡。</w:t>
      </w:r>
    </w:p>
    <w:p w14:paraId="2CA19200">
      <w:pPr>
        <w:rPr>
          <w:rFonts w:hint="eastAsia"/>
          <w:lang w:eastAsia="zh"/>
          <w:woUserID w:val="1"/>
        </w:rPr>
      </w:pPr>
    </w:p>
    <w:p w14:paraId="370C6F5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二天傍晚，鼎丰拍卖行的VIP预展厅里，灯火辉煌，衣香鬓影。空气里浮动着高级香水、雪茄和陈年香槟混合的奢靡气味。郑朋穿着一身田雷早先让人送来的定制礼服，剪裁合体，料子柔顺，衬得他身姿修长，肤色愈发显得白。他安静地站在田雷身边半步远的位置，脸上带着得体的、淡淡的微笑，扮演着一个合格的花瓶。</w:t>
      </w:r>
    </w:p>
    <w:p w14:paraId="00CF3B0B">
      <w:pPr>
        <w:rPr>
          <w:rFonts w:hint="eastAsia"/>
          <w:lang w:eastAsia="zh"/>
          <w:woUserID w:val="1"/>
        </w:rPr>
      </w:pPr>
    </w:p>
    <w:p w14:paraId="31CA7B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田雷被几个人围着，谈笑风生，掌控着话题的节奏。他偶尔会侧头看一眼郑朋，或是伸手将他往自己身边带近一点，动作自然，带着一种宣示所有权的亲昵。那些落在郑朋身上的目光便更多了几分复杂。</w:t>
      </w:r>
    </w:p>
    <w:p w14:paraId="3EF71447">
      <w:pPr>
        <w:rPr>
          <w:rFonts w:hint="eastAsia"/>
          <w:lang w:eastAsia="zh"/>
          <w:woUserID w:val="1"/>
        </w:rPr>
      </w:pPr>
    </w:p>
    <w:p w14:paraId="400CAC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郑朋觉得有些闷，胸口发堵，或许是厅里人太多，空气不流通。他轻轻吸了口气，试图压下那阵不适。</w:t>
      </w:r>
    </w:p>
    <w:p w14:paraId="4B135195">
      <w:pPr>
        <w:rPr>
          <w:rFonts w:hint="eastAsia"/>
          <w:lang w:eastAsia="zh"/>
          <w:woUserID w:val="1"/>
        </w:rPr>
      </w:pPr>
    </w:p>
    <w:p w14:paraId="35B3EC9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拍卖会正式开始，一件件珍品被呈上，竞价声此起彼伏。田雷似乎对前面几件都不太感兴趣，只偶尔举牌，漫不经心，更像是一种习惯性的参与。郑朋静静地看着，那些璀璨的珠宝、名贵的艺术品在他眼前晃过，却留不下什么痕迹。他的思绪有些飘忽，额角隐隐作痛，连带着太阳穴也开始突突地跳。</w:t>
      </w:r>
    </w:p>
    <w:p w14:paraId="14CF240A">
      <w:pPr>
        <w:rPr>
          <w:rFonts w:hint="eastAsia"/>
          <w:lang w:eastAsia="zh"/>
          <w:woUserID w:val="1"/>
        </w:rPr>
      </w:pPr>
    </w:p>
    <w:p w14:paraId="7AB631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直到那套鸽血红宝石首饰被推上来。</w:t>
      </w:r>
    </w:p>
    <w:p w14:paraId="577F26A2">
      <w:pPr>
        <w:rPr>
          <w:rFonts w:hint="eastAsia"/>
          <w:lang w:eastAsia="zh"/>
          <w:woUserID w:val="1"/>
        </w:rPr>
      </w:pPr>
    </w:p>
    <w:p w14:paraId="3A92750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天鹅绒衬布上，项链、耳环、戒指、手链一套，主石是几颗颜色浓郁纯正、宛如凝固鸽血的顶级红宝石，在射灯下流转着惊心动魄的光华，切割完美，火彩耀眼。全场响起一阵低低的惊叹。</w:t>
      </w:r>
    </w:p>
    <w:p w14:paraId="44C15B1B">
      <w:pPr>
        <w:rPr>
          <w:rFonts w:hint="eastAsia"/>
          <w:lang w:eastAsia="zh"/>
          <w:woUserID w:val="1"/>
        </w:rPr>
      </w:pPr>
    </w:p>
    <w:p w14:paraId="66EA98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拍卖师开始介绍，声音抑扬顿挫：“……接下来是本场拍卖的重头戏，这套‘朱颜’红宝石首饰，主石均产自缅甸抹谷，未经任何热处理，颜色饱和度达到顶级‘鸽血红’……”</w:t>
      </w:r>
    </w:p>
    <w:p w14:paraId="526A7921">
      <w:pPr>
        <w:rPr>
          <w:rFonts w:hint="eastAsia"/>
          <w:lang w:eastAsia="zh"/>
          <w:woUserID w:val="1"/>
        </w:rPr>
      </w:pPr>
    </w:p>
    <w:p w14:paraId="314D34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田雷坐直了身体，一直显得有些慵懒的目光骤然凝聚，锐利地锁定了展台。郑朋的心没来由地一紧。他记得田雷昨晚的话——“有套红宝石首饰，你应该会喜欢。” 是这套吗？这样浓烈如火、光芒夺目的珠宝……适合他吗？还是更适合记忆中那个明媚鲜妍、或许性格也如红宝石般炽烈的“白月光”？</w:t>
      </w:r>
    </w:p>
    <w:p w14:paraId="0DEC3915">
      <w:pPr>
        <w:rPr>
          <w:rFonts w:hint="eastAsia"/>
          <w:lang w:eastAsia="zh"/>
          <w:woUserID w:val="1"/>
        </w:rPr>
      </w:pPr>
    </w:p>
    <w:p w14:paraId="13716B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竞价开始，起拍价就是一个令人咋舌的数字。但争抢者众多，价格很快被抬了上去。田雷一开始并未举牌，只是冷眼看着，直到价格攀升到一个让部分竞争者开始犹豫的关口，他才第一次示意身边的助理。</w:t>
      </w:r>
    </w:p>
    <w:p w14:paraId="4DCBBB9C">
      <w:pPr>
        <w:rPr>
          <w:rFonts w:hint="eastAsia"/>
          <w:lang w:eastAsia="zh"/>
          <w:woUserID w:val="1"/>
        </w:rPr>
      </w:pPr>
    </w:p>
    <w:p w14:paraId="28F31F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“田先生出价，一千两百万。”拍卖师的声音高亢起来。</w:t>
      </w:r>
    </w:p>
    <w:p w14:paraId="725111E5">
      <w:pPr>
        <w:rPr>
          <w:rFonts w:hint="eastAsia"/>
          <w:lang w:eastAsia="zh"/>
          <w:woUserID w:val="1"/>
        </w:rPr>
      </w:pPr>
    </w:p>
    <w:p w14:paraId="14CC42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有人跟进。田雷面不改色，再次加价。</w:t>
      </w:r>
    </w:p>
    <w:p w14:paraId="43C5601F">
      <w:pPr>
        <w:rPr>
          <w:rFonts w:hint="eastAsia"/>
          <w:lang w:eastAsia="zh"/>
          <w:woUserID w:val="1"/>
        </w:rPr>
      </w:pPr>
    </w:p>
    <w:p w14:paraId="2EE7830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价格一路飙升，场内的气氛越来越热，夹杂着窃窃私语和惊叹的目光，不断投向田雷和郑朋所在的方向。郑朋如坐针毡，额角的疼痛越来越明显，那股胸闷气短的感觉再次袭来，甚至开始有些头晕目眩。他悄悄握紧了拳头，指甲掐进掌心，试图用疼痛保持清醒。</w:t>
      </w:r>
    </w:p>
    <w:p w14:paraId="3FE3AD33">
      <w:pPr>
        <w:rPr>
          <w:rFonts w:hint="eastAsia"/>
          <w:lang w:eastAsia="zh"/>
          <w:woUserID w:val="1"/>
        </w:rPr>
      </w:pPr>
    </w:p>
    <w:p w14:paraId="44F7B90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竞拍似乎进入了白热化，只剩下田雷和另一头一位颇有实力的收藏家在角逐。价格已经逼近两千万。每一次加价都引来一片抽气声。</w:t>
      </w:r>
    </w:p>
    <w:p w14:paraId="1E1AEDFC">
      <w:pPr>
        <w:rPr>
          <w:rFonts w:hint="eastAsia"/>
          <w:lang w:eastAsia="zh"/>
          <w:woUserID w:val="1"/>
        </w:rPr>
      </w:pPr>
    </w:p>
    <w:p w14:paraId="2DAE13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“两千一百万！”对方再次喊价，声音有些发紧。</w:t>
      </w:r>
    </w:p>
    <w:p w14:paraId="11B37270">
      <w:pPr>
        <w:rPr>
          <w:rFonts w:hint="eastAsia"/>
          <w:lang w:eastAsia="zh"/>
          <w:woUserID w:val="1"/>
        </w:rPr>
      </w:pPr>
    </w:p>
    <w:p w14:paraId="04B068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田雷嘴角勾起一抹极淡的、志在必得的弧度，抬手。</w:t>
      </w:r>
    </w:p>
    <w:p w14:paraId="299C9ABD">
      <w:pPr>
        <w:rPr>
          <w:rFonts w:hint="eastAsia"/>
          <w:lang w:eastAsia="zh"/>
          <w:woUserID w:val="1"/>
        </w:rPr>
      </w:pPr>
    </w:p>
    <w:p w14:paraId="052756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“田先生，两千三百万！”拍卖师的声音因激动而微微颤抖。</w:t>
      </w:r>
    </w:p>
    <w:p w14:paraId="1E327E7F">
      <w:pPr>
        <w:rPr>
          <w:rFonts w:hint="eastAsia"/>
          <w:lang w:eastAsia="zh"/>
          <w:woUserID w:val="1"/>
        </w:rPr>
      </w:pPr>
    </w:p>
    <w:p w14:paraId="317A8B8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全场哗然。这个价格，已经远远超出了这套珠宝本身的市场估值。那位收藏家摇了摇头，放弃了。</w:t>
      </w:r>
    </w:p>
    <w:p w14:paraId="35386FA7">
      <w:pPr>
        <w:rPr>
          <w:rFonts w:hint="eastAsia"/>
          <w:lang w:eastAsia="zh"/>
          <w:woUserID w:val="1"/>
        </w:rPr>
      </w:pPr>
    </w:p>
    <w:p w14:paraId="45B8D7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拍卖师环视全场：“两千三百万第一次！两千三百万第二次！还有没有出价的朋友？”</w:t>
      </w:r>
    </w:p>
    <w:p w14:paraId="5A360EF9">
      <w:pPr>
        <w:rPr>
          <w:rFonts w:hint="eastAsia"/>
          <w:lang w:eastAsia="zh"/>
          <w:woUserID w:val="1"/>
        </w:rPr>
      </w:pPr>
    </w:p>
    <w:p w14:paraId="7C4D955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觉得耳边嗡嗡作响，拍卖师的声音、周围的议论声都变得遥远而模糊。视野里，台上那套红宝石的光芒刺得他眼睛发痛，田雷侧脸冷硬的线条也忽远忽近。一股强烈的恶心感涌上喉咙，冷汗瞬间湿透了后背的衣料。</w:t>
      </w:r>
    </w:p>
    <w:p w14:paraId="26D979F4">
      <w:pPr>
        <w:rPr>
          <w:rFonts w:hint="eastAsia"/>
          <w:lang w:eastAsia="zh"/>
          <w:woUserID w:val="1"/>
        </w:rPr>
      </w:pPr>
    </w:p>
    <w:p w14:paraId="50EA3F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“……两千三百万第三……”</w:t>
      </w:r>
    </w:p>
    <w:p w14:paraId="7EB72E79">
      <w:pPr>
        <w:rPr>
          <w:rFonts w:hint="eastAsia"/>
          <w:lang w:eastAsia="zh"/>
          <w:woUserID w:val="1"/>
        </w:rPr>
      </w:pPr>
    </w:p>
    <w:p w14:paraId="5D98A9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“咚。”</w:t>
      </w:r>
    </w:p>
    <w:p w14:paraId="401B40A9">
      <w:pPr>
        <w:rPr>
          <w:rFonts w:hint="eastAsia"/>
          <w:lang w:eastAsia="zh"/>
          <w:woUserID w:val="1"/>
        </w:rPr>
      </w:pPr>
    </w:p>
    <w:p w14:paraId="7D0C80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一声闷响。</w:t>
      </w:r>
    </w:p>
    <w:p w14:paraId="22814C13">
      <w:pPr>
        <w:rPr>
          <w:rFonts w:hint="eastAsia"/>
          <w:lang w:eastAsia="zh"/>
          <w:woUserID w:val="1"/>
        </w:rPr>
      </w:pPr>
    </w:p>
    <w:p w14:paraId="50B4BB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郑朋甚至没意识到自己是怎么倒下去的，只觉得世界瞬间倾斜、黑暗，最后的感觉是身下冰冷光滑的地板，和周围骤然爆发的惊呼。</w:t>
      </w:r>
    </w:p>
    <w:p w14:paraId="19D84FA5">
      <w:pPr>
        <w:rPr>
          <w:rFonts w:hint="eastAsia"/>
          <w:lang w:eastAsia="zh"/>
          <w:woUserID w:val="1"/>
        </w:rPr>
      </w:pPr>
    </w:p>
    <w:p w14:paraId="304854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“小朋！”</w:t>
      </w:r>
    </w:p>
    <w:p w14:paraId="057CB947">
      <w:pPr>
        <w:rPr>
          <w:rFonts w:hint="eastAsia"/>
          <w:lang w:eastAsia="zh"/>
          <w:woUserID w:val="1"/>
        </w:rPr>
      </w:pPr>
    </w:p>
    <w:p w14:paraId="1238242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他恍惚间，似乎听到了一声熟悉的、近乎撕裂的低吼，充满了仓皇和惊怒，与他印象中田雷永远冷静自持的声音截然不同。是错觉吗？</w:t>
      </w:r>
    </w:p>
    <w:p w14:paraId="22151131">
      <w:pPr>
        <w:rPr>
          <w:rFonts w:hint="eastAsia"/>
          <w:lang w:eastAsia="zh"/>
          <w:woUserID w:val="1"/>
        </w:rPr>
      </w:pPr>
    </w:p>
    <w:p w14:paraId="5998BE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紧接着，他被一股大力猛地从地上抱了起来。那怀抱坚实、温热，甚至有些颤抖，紧紧箍着他，勒得他生疼。鼻腔里盈满熟悉的雪松木香气，此刻却浓烈得让他想吐。</w:t>
      </w:r>
    </w:p>
    <w:p w14:paraId="653D4433">
      <w:pPr>
        <w:rPr>
          <w:rFonts w:hint="eastAsia"/>
          <w:lang w:eastAsia="zh"/>
          <w:woUserID w:val="1"/>
        </w:rPr>
      </w:pPr>
    </w:p>
    <w:p w14:paraId="6DE559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“让开！”田雷的声音在他头顶炸开，冰冷暴戾，带着一种碾碎一切的怒意，瞬间压下了周遭所有的嘈杂。</w:t>
      </w:r>
    </w:p>
    <w:p w14:paraId="4D240380">
      <w:pPr>
        <w:rPr>
          <w:rFonts w:hint="eastAsia"/>
          <w:lang w:eastAsia="zh"/>
          <w:woUserID w:val="1"/>
        </w:rPr>
      </w:pPr>
    </w:p>
    <w:p w14:paraId="748ACFD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勉强掀开一丝眼睫，模糊的视线里，是田雷紧绷到极致的下颌线条，和他扫视全场时，那双黑沉眼眸里翻涌的、近乎可怕的寒意。那眼神，不像是在看一群无关紧要的旁观者，更像是在看一群碍事的、需要被彻底清除的障碍。</w:t>
      </w:r>
    </w:p>
    <w:p w14:paraId="4478C2BB">
      <w:pPr>
        <w:rPr>
          <w:rFonts w:hint="eastAsia"/>
          <w:lang w:eastAsia="zh"/>
          <w:woUserID w:val="1"/>
        </w:rPr>
      </w:pPr>
    </w:p>
    <w:p w14:paraId="7E2BA16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他被田雷打横抱着，大步流星地穿过自动分开的人群。所过之处，鸦雀无声，只有田雷沉重急促的脚步声，和他压抑着怒火的、冰冷的声音砸进死寂的空气里：</w:t>
      </w:r>
    </w:p>
    <w:p w14:paraId="77D69B04">
      <w:pPr>
        <w:rPr>
          <w:rFonts w:hint="eastAsia"/>
          <w:lang w:eastAsia="zh"/>
          <w:woUserID w:val="1"/>
        </w:rPr>
      </w:pPr>
    </w:p>
    <w:p w14:paraId="45DBE2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“这是我夫人的生日礼物。”</w:t>
      </w:r>
    </w:p>
    <w:p w14:paraId="7E2F58F5">
      <w:pPr>
        <w:rPr>
          <w:rFonts w:hint="eastAsia"/>
          <w:lang w:eastAsia="zh"/>
          <w:woUserID w:val="1"/>
        </w:rPr>
      </w:pPr>
    </w:p>
    <w:p w14:paraId="0CB99E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“谁有意见？”</w:t>
      </w:r>
    </w:p>
    <w:p w14:paraId="1359A1B3">
      <w:pPr>
        <w:rPr>
          <w:rFonts w:hint="eastAsia"/>
          <w:lang w:eastAsia="zh"/>
          <w:woUserID w:val="1"/>
        </w:rPr>
      </w:pPr>
    </w:p>
    <w:p w14:paraId="4ABFCD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那声音不高，却字字清晰，带着千斤重量，砸得整个拍卖厅再无人敢发出半点声响。</w:t>
      </w:r>
    </w:p>
    <w:p w14:paraId="4C8E4E24">
      <w:pPr>
        <w:rPr>
          <w:rFonts w:hint="eastAsia"/>
          <w:lang w:eastAsia="zh"/>
          <w:woUserID w:val="1"/>
        </w:rPr>
      </w:pPr>
    </w:p>
    <w:p w14:paraId="78F79D7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郑朋彻底失去了意识。最后的念头是：生日礼物？他的生日，明明还有好几个月。</w:t>
      </w:r>
    </w:p>
    <w:p w14:paraId="1BEB415B">
      <w:pPr>
        <w:rPr>
          <w:rFonts w:hint="eastAsia"/>
          <w:lang w:eastAsia="zh"/>
          <w:woUserID w:val="1"/>
        </w:rPr>
      </w:pPr>
    </w:p>
    <w:p w14:paraId="19D6B3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醒来时，首先闻到的是消毒水特有的味道。视线里是一片朦胧的白，渐渐聚焦，认出是医院VIP病房的天花板。手背上贴着胶布，连着输液管。</w:t>
      </w:r>
    </w:p>
    <w:p w14:paraId="16D02CE9">
      <w:pPr>
        <w:rPr>
          <w:rFonts w:hint="eastAsia"/>
          <w:lang w:eastAsia="zh"/>
          <w:woUserID w:val="1"/>
        </w:rPr>
      </w:pPr>
    </w:p>
    <w:p w14:paraId="24AD6F6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他微微动了一下，立刻惊动了床边的人。</w:t>
      </w:r>
    </w:p>
    <w:p w14:paraId="6AE77D56">
      <w:pPr>
        <w:rPr>
          <w:rFonts w:hint="eastAsia"/>
          <w:lang w:eastAsia="zh"/>
          <w:woUserID w:val="1"/>
        </w:rPr>
      </w:pPr>
    </w:p>
    <w:p w14:paraId="16F7FFD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“醒了？”田雷的声音响起，比平时低沉沙哑许多。</w:t>
      </w:r>
    </w:p>
    <w:p w14:paraId="0A454DF8">
      <w:pPr>
        <w:rPr>
          <w:rFonts w:hint="eastAsia"/>
          <w:lang w:eastAsia="zh"/>
          <w:woUserID w:val="1"/>
        </w:rPr>
      </w:pPr>
    </w:p>
    <w:p w14:paraId="247DB07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转过头。田雷就坐在床边的一张椅子上，西装外套不见了，衬衫袖子挽到手肘，领口皱巴巴的，眼底布满红血丝，下巴上也冒出了青黑的胡茬，看起来有些狼狈，却丝毫未损他通身的强势气息。只是，那眼神……郑朋从未见过田雷用这样的眼神看他，深不见底，里面翻涌着太多他看不懂的情绪，担忧、后怕、余怒未消，还有一种沉甸甸的、几乎要满溢出来的……什么东西。</w:t>
      </w:r>
    </w:p>
    <w:p w14:paraId="29AADB66">
      <w:pPr>
        <w:rPr>
          <w:rFonts w:hint="eastAsia"/>
          <w:lang w:eastAsia="zh"/>
          <w:woUserID w:val="1"/>
        </w:rPr>
      </w:pPr>
    </w:p>
    <w:p w14:paraId="08FC617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“医生说你疲劳过度，低血糖，加上情绪波动。”田雷伸出手，似乎想碰碰他的脸，却在半空中顿了顿，转而替他掖了掖被角，“还有哪里不舒服？”</w:t>
      </w:r>
    </w:p>
    <w:p w14:paraId="72F549B9">
      <w:pPr>
        <w:rPr>
          <w:rFonts w:hint="eastAsia"/>
          <w:lang w:eastAsia="zh"/>
          <w:woUserID w:val="1"/>
        </w:rPr>
      </w:pPr>
    </w:p>
    <w:p w14:paraId="3DB804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郑朋摇摇头，嗓子干得发不出声音。</w:t>
      </w:r>
    </w:p>
    <w:p w14:paraId="043AFCA2">
      <w:pPr>
        <w:rPr>
          <w:rFonts w:hint="eastAsia"/>
          <w:lang w:eastAsia="zh"/>
          <w:woUserID w:val="1"/>
        </w:rPr>
      </w:pPr>
    </w:p>
    <w:p w14:paraId="234E2B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田雷起身倒了杯温水，小心地扶他起来，喂到他嘴边。动作是郑朋从未享受过的细致温柔。</w:t>
      </w:r>
    </w:p>
    <w:p w14:paraId="76C2378A">
      <w:pPr>
        <w:rPr>
          <w:rFonts w:hint="eastAsia"/>
          <w:lang w:eastAsia="zh"/>
          <w:woUserID w:val="1"/>
        </w:rPr>
      </w:pPr>
    </w:p>
    <w:p w14:paraId="49C505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喝了几口水，郑朋才感觉好受些。他靠在床头，看着田雷放下杯子，又坐回椅子，双手交握，指节因为用力而微微发白。病房里很安静，只有仪器轻微的滴答声。</w:t>
      </w:r>
    </w:p>
    <w:p w14:paraId="068A3B75">
      <w:pPr>
        <w:rPr>
          <w:rFonts w:hint="eastAsia"/>
          <w:lang w:eastAsia="zh"/>
          <w:woUserID w:val="1"/>
        </w:rPr>
      </w:pPr>
    </w:p>
    <w:p w14:paraId="50159D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“那套红宝石……”郑朋迟疑着开口，声音微弱。</w:t>
      </w:r>
    </w:p>
    <w:p w14:paraId="7CC3D0CD">
      <w:pPr>
        <w:rPr>
          <w:rFonts w:hint="eastAsia"/>
          <w:lang w:eastAsia="zh"/>
          <w:woUserID w:val="1"/>
        </w:rPr>
      </w:pPr>
    </w:p>
    <w:p w14:paraId="338BB77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“是你的。”田雷打断他，语气不容置疑，“谁也抢不走。”</w:t>
      </w:r>
    </w:p>
    <w:p w14:paraId="7263A823">
      <w:pPr>
        <w:rPr>
          <w:rFonts w:hint="eastAsia"/>
          <w:lang w:eastAsia="zh"/>
          <w:woUserID w:val="1"/>
        </w:rPr>
      </w:pPr>
    </w:p>
    <w:p w14:paraId="30BE63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郑朋垂下眼睛，看着雪白的被面。他想问，真的是给我的吗？还是给你心里那个人的？生日礼物的说法，只是为了掩饰吧。但他没问出口。答案，他以为自己早就知道。</w:t>
      </w:r>
    </w:p>
    <w:p w14:paraId="6339CF93">
      <w:pPr>
        <w:rPr>
          <w:rFonts w:hint="eastAsia"/>
          <w:lang w:eastAsia="zh"/>
          <w:woUserID w:val="1"/>
        </w:rPr>
      </w:pPr>
    </w:p>
    <w:p w14:paraId="12FCAA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医院观察了一天后，郑朋被接回家休养。田雷推掉了所有工作，几乎寸步不离地守着他，亲自盯着他吃饭、吃药、休息。他的态度依旧强势，命令式的口吻居多，但那些命令里包裹的细节，却让郑朋心头发酸，又忍不住生出一点点虚妄的猜想。是因为差点失去这件“像”白月光的替代品，所以才格外紧张吗？</w:t>
      </w:r>
    </w:p>
    <w:p w14:paraId="78941C5A">
      <w:pPr>
        <w:rPr>
          <w:rFonts w:hint="eastAsia"/>
          <w:lang w:eastAsia="zh"/>
          <w:woUserID w:val="1"/>
        </w:rPr>
      </w:pPr>
    </w:p>
    <w:p w14:paraId="5E1867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这天下午，田雷被一个紧急电话叫去书房开视频会议。郑朋睡了一会醒来，觉得精神好些了，便想下楼走走。经过书房时，发现门虚掩着，里面传来田雷压低的、有些不耐的英语交谈声。</w:t>
      </w:r>
    </w:p>
    <w:p w14:paraId="097517B7">
      <w:pPr>
        <w:rPr>
          <w:rFonts w:hint="eastAsia"/>
          <w:lang w:eastAsia="zh"/>
          <w:woUserID w:val="1"/>
        </w:rPr>
      </w:pPr>
    </w:p>
    <w:p w14:paraId="27FC27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他本打算直接离开，目光却不由自主地飘向了书房里面。</w:t>
      </w:r>
    </w:p>
    <w:p w14:paraId="4F6F76AF">
      <w:pPr>
        <w:rPr>
          <w:rFonts w:hint="eastAsia"/>
          <w:lang w:eastAsia="zh"/>
          <w:woUserID w:val="1"/>
        </w:rPr>
      </w:pPr>
    </w:p>
    <w:p w14:paraId="24FB6C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那张宽大的紫檀木书桌，靠墙一侧，第二个抽屉。</w:t>
      </w:r>
    </w:p>
    <w:p w14:paraId="25610239">
      <w:pPr>
        <w:rPr>
          <w:rFonts w:hint="eastAsia"/>
          <w:lang w:eastAsia="zh"/>
          <w:woUserID w:val="1"/>
        </w:rPr>
      </w:pPr>
    </w:p>
    <w:p w14:paraId="2AE502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那个带锁的抽屉。李叔和小赵的低声议论，鬼使神差地又在他耳边响起。</w:t>
      </w:r>
    </w:p>
    <w:p w14:paraId="3C85F4DC">
      <w:pPr>
        <w:rPr>
          <w:rFonts w:hint="eastAsia"/>
          <w:lang w:eastAsia="zh"/>
          <w:woUserID w:val="1"/>
        </w:rPr>
      </w:pPr>
    </w:p>
    <w:p w14:paraId="3BD66B6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“……跟田先生以前在法国留学时认识的一个人有关……”</w:t>
      </w:r>
    </w:p>
    <w:p w14:paraId="5869619D">
      <w:pPr>
        <w:rPr>
          <w:rFonts w:hint="eastAsia"/>
          <w:lang w:eastAsia="zh"/>
          <w:woUserID w:val="1"/>
        </w:rPr>
      </w:pPr>
    </w:p>
    <w:p w14:paraId="6FCB84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心脏猛地一跳。一个疯狂的念头攫住了他。田雷在开会，短时间内不会结束。那个抽屉的钥匙……他知道田雷有一个习惯，重要的备用钥匙会放在书房那本厚重的《资本论》精装硬壳封套的夹层里。有一次他帮田雷找文件时无意中发现的。</w:t>
      </w:r>
    </w:p>
    <w:p w14:paraId="24D026EB">
      <w:pPr>
        <w:rPr>
          <w:rFonts w:hint="eastAsia"/>
          <w:lang w:eastAsia="zh"/>
          <w:woUserID w:val="1"/>
        </w:rPr>
      </w:pPr>
    </w:p>
    <w:p w14:paraId="4FF527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脚步像是有自己的意识，轻轻推开门，闪身进去。书房里弥漫着田雷身上雪松木的味道，还有淡淡的烟草气。视频会议的声音从电脑里传出，田雷背对着门口，专注地看着屏幕。</w:t>
      </w:r>
    </w:p>
    <w:p w14:paraId="08BBBBF0">
      <w:pPr>
        <w:rPr>
          <w:rFonts w:hint="eastAsia"/>
          <w:lang w:eastAsia="zh"/>
          <w:woUserID w:val="1"/>
        </w:rPr>
      </w:pPr>
    </w:p>
    <w:p w14:paraId="4D38960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郑朋屏住呼吸，像做贼一样，挪到书架前，找到那本《资本论》，手指有些发抖地探进封套夹层——冰凉的金属触感。真的在。</w:t>
      </w:r>
    </w:p>
    <w:p w14:paraId="0FEB1C10">
      <w:pPr>
        <w:rPr>
          <w:rFonts w:hint="eastAsia"/>
          <w:lang w:eastAsia="zh"/>
          <w:woUserID w:val="1"/>
        </w:rPr>
      </w:pPr>
    </w:p>
    <w:p w14:paraId="5B92BA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攥着那把小小的黄铜钥匙，走到书桌边，心脏在胸腔里擂鼓。他知道不该这么做，这是田雷的禁区。可那个关于“白月光”、关于“替身”的猜测，像毒蛇一样啃噬了他太久。他需要知道，哪怕看到的会是一把更锋利的刀。</w:t>
      </w:r>
    </w:p>
    <w:p w14:paraId="38C1E7E1">
      <w:pPr>
        <w:rPr>
          <w:rFonts w:hint="eastAsia"/>
          <w:lang w:eastAsia="zh"/>
          <w:woUserID w:val="1"/>
        </w:rPr>
      </w:pPr>
    </w:p>
    <w:p w14:paraId="0471AF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钥匙插进锁孔，轻轻一拧。“咔哒”一声轻响，在寂静的书房里却如同惊雷。郑朋浑身一僵，飞快地看了一眼田雷的方向，他似乎没有察觉。</w:t>
      </w:r>
    </w:p>
    <w:p w14:paraId="647E816F">
      <w:pPr>
        <w:rPr>
          <w:rFonts w:hint="eastAsia"/>
          <w:lang w:eastAsia="zh"/>
          <w:woUserID w:val="1"/>
        </w:rPr>
      </w:pPr>
    </w:p>
    <w:p w14:paraId="583493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抽屉缓缓拉开。里面没有文件，没有珠宝，只静静地躺着一本陈旧泛黄的素描本，边角有些磨损，封面上没有任何字样。</w:t>
      </w:r>
    </w:p>
    <w:p w14:paraId="7DB96F3F">
      <w:pPr>
        <w:rPr>
          <w:rFonts w:hint="eastAsia"/>
          <w:lang w:eastAsia="zh"/>
          <w:woUserID w:val="1"/>
        </w:rPr>
      </w:pPr>
    </w:p>
    <w:p w14:paraId="75B7263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郑朋拿起它，很轻，却又重得他手腕发颤。他走到书房远离书桌的角落，背靠着冰冷的墙壁，慢慢掀开了封面。</w:t>
      </w:r>
    </w:p>
    <w:p w14:paraId="151D8BB8">
      <w:pPr>
        <w:rPr>
          <w:rFonts w:hint="eastAsia"/>
          <w:lang w:eastAsia="zh"/>
          <w:woUserID w:val="1"/>
        </w:rPr>
      </w:pPr>
    </w:p>
    <w:p w14:paraId="0AE186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一页，纸张已经脆黄。铅笔素描，线条有些稚嫩，但捕捉的神韵极其生动。画的是一个少年，坐在爬满老墙的蔷薇花架下，侧着脸，像是在看远处的什么，嘴角带着一丝安静羞涩的笑意。阳光透过花叶缝隙，在他柔软的发梢和睫毛上跳跃。</w:t>
      </w:r>
    </w:p>
    <w:p w14:paraId="051D9779">
      <w:pPr>
        <w:rPr>
          <w:rFonts w:hint="eastAsia"/>
          <w:lang w:eastAsia="zh"/>
          <w:woUserID w:val="1"/>
        </w:rPr>
      </w:pPr>
    </w:p>
    <w:p w14:paraId="05DB336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郑朋的呼吸停滞了。</w:t>
      </w:r>
    </w:p>
    <w:p w14:paraId="320FE4A4">
      <w:pPr>
        <w:rPr>
          <w:rFonts w:hint="eastAsia"/>
          <w:lang w:eastAsia="zh"/>
          <w:woUserID w:val="1"/>
        </w:rPr>
      </w:pPr>
    </w:p>
    <w:p w14:paraId="5DC559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画上的少年，是他。是他十六岁那年，家里还没破产，他还在城西那所老宅子里生活时的样子。老宅后院，确实有那样一个蔷薇花架。他记得那个午后，他坐在那里等母亲回来，阳光很好，蔷薇开得正盛。</w:t>
      </w:r>
    </w:p>
    <w:p w14:paraId="2686F1A5">
      <w:pPr>
        <w:rPr>
          <w:rFonts w:hint="eastAsia"/>
          <w:lang w:eastAsia="zh"/>
          <w:woUserID w:val="1"/>
        </w:rPr>
      </w:pPr>
    </w:p>
    <w:p w14:paraId="283112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他手指颤抖着翻过一页。</w:t>
      </w:r>
    </w:p>
    <w:p w14:paraId="04B254DA">
      <w:pPr>
        <w:rPr>
          <w:rFonts w:hint="eastAsia"/>
          <w:lang w:eastAsia="zh"/>
          <w:woUserID w:val="1"/>
        </w:rPr>
      </w:pPr>
    </w:p>
    <w:p w14:paraId="2D1F3B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下一页，还是他。在图书馆靠窗的位置睡着，脸颊压在摊开的书本上。那是他高中时常去的市图书馆。</w:t>
      </w:r>
    </w:p>
    <w:p w14:paraId="6B5C6B96">
      <w:pPr>
        <w:rPr>
          <w:rFonts w:hint="eastAsia"/>
          <w:lang w:eastAsia="zh"/>
          <w:woUserID w:val="1"/>
        </w:rPr>
      </w:pPr>
    </w:p>
    <w:p w14:paraId="136A7D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再翻。篮球场边，他抱着书包和外套，仰头看着场上。大学时，他去看系里的比赛。</w:t>
      </w:r>
    </w:p>
    <w:p w14:paraId="1E41F611">
      <w:pPr>
        <w:rPr>
          <w:rFonts w:hint="eastAsia"/>
          <w:lang w:eastAsia="zh"/>
          <w:woUserID w:val="1"/>
        </w:rPr>
      </w:pPr>
    </w:p>
    <w:p w14:paraId="142AEA3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咖啡馆角落，他低头搅拌着咖啡，眉头微蹙，像在为什么事情烦恼。那家咖啡馆，他大学时兼职过。</w:t>
      </w:r>
    </w:p>
    <w:p w14:paraId="0CF65465">
      <w:pPr>
        <w:rPr>
          <w:rFonts w:hint="eastAsia"/>
          <w:lang w:eastAsia="zh"/>
          <w:woUserID w:val="1"/>
        </w:rPr>
      </w:pPr>
    </w:p>
    <w:p w14:paraId="1C68FE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机场大厅，他拖着行李箱，背影孤单，回头张望，眼神里是迷茫和不舍。那是他父亲公司出事前，他最后一次全家旅行归来？</w:t>
      </w:r>
    </w:p>
    <w:p w14:paraId="34A68DC6">
      <w:pPr>
        <w:rPr>
          <w:rFonts w:hint="eastAsia"/>
          <w:lang w:eastAsia="zh"/>
          <w:woUserID w:val="1"/>
        </w:rPr>
      </w:pPr>
    </w:p>
    <w:p w14:paraId="7E7D90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页，又一页。不同年龄，不同场景，不同神态的他。铅笔的，炭笔的，有些只是寥寥几笔的速写，有些则是精心描绘的肖像。最新的几张，墨迹似乎还未完全干透——是他住进这所房子之后的样子。在餐厅低头吃饭，在露台蜷在躺椅里看书睡着，甚至有一张，是他额角贴着胶布，靠在床头，眼神空茫地望着窗外……</w:t>
      </w:r>
    </w:p>
    <w:p w14:paraId="2F8E667B">
      <w:pPr>
        <w:rPr>
          <w:rFonts w:hint="eastAsia"/>
          <w:lang w:eastAsia="zh"/>
          <w:woUserID w:val="1"/>
        </w:rPr>
      </w:pPr>
    </w:p>
    <w:p w14:paraId="2B2B7D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没有别人。从头到尾，每一页，每一笔，画的都是他，郑朋。</w:t>
      </w:r>
    </w:p>
    <w:p w14:paraId="06BBCA35">
      <w:pPr>
        <w:rPr>
          <w:rFonts w:hint="eastAsia"/>
          <w:lang w:eastAsia="zh"/>
          <w:woUserID w:val="1"/>
        </w:rPr>
      </w:pPr>
    </w:p>
    <w:p w14:paraId="58DD19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不是任何别的什么人。</w:t>
      </w:r>
    </w:p>
    <w:p w14:paraId="1B4D7434">
      <w:pPr>
        <w:rPr>
          <w:rFonts w:hint="eastAsia"/>
          <w:lang w:eastAsia="zh"/>
          <w:woUserID w:val="1"/>
        </w:rPr>
      </w:pPr>
    </w:p>
    <w:p w14:paraId="0D18967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十年。这本跨越了至少十年的素描本，记录的，窥视的，珍藏的，全都是他。</w:t>
      </w:r>
    </w:p>
    <w:p w14:paraId="0292ECC7">
      <w:pPr>
        <w:rPr>
          <w:rFonts w:hint="eastAsia"/>
          <w:lang w:eastAsia="zh"/>
          <w:woUserID w:val="1"/>
        </w:rPr>
      </w:pPr>
    </w:p>
    <w:p w14:paraId="724663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些他以为的“透过他在看别人”的目光，那些他解读为“对替代品习惯性温柔”的举动，那些强势安排中他从未细究的、关于他喜好的精准契合……碎片呼啸着涌来，撞击着，拼凑出一个截然不同、让他头晕目眩的真相。</w:t>
      </w:r>
    </w:p>
    <w:p w14:paraId="696C2323">
      <w:pPr>
        <w:rPr>
          <w:rFonts w:hint="eastAsia"/>
          <w:lang w:eastAsia="zh"/>
          <w:woUserID w:val="1"/>
        </w:rPr>
      </w:pPr>
    </w:p>
    <w:p w14:paraId="094A288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不是替身。</w:t>
      </w:r>
    </w:p>
    <w:p w14:paraId="0AFA906D">
      <w:pPr>
        <w:rPr>
          <w:rFonts w:hint="eastAsia"/>
          <w:lang w:eastAsia="zh"/>
          <w:woUserID w:val="1"/>
        </w:rPr>
      </w:pPr>
    </w:p>
    <w:p w14:paraId="1B71887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从来都不是。</w:t>
      </w:r>
    </w:p>
    <w:p w14:paraId="4574F07B">
      <w:pPr>
        <w:rPr>
          <w:rFonts w:hint="eastAsia"/>
          <w:lang w:eastAsia="zh"/>
          <w:woUserID w:val="1"/>
        </w:rPr>
      </w:pPr>
    </w:p>
    <w:p w14:paraId="2F740E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田雷心里，眼里，笔尖，藏了十年的人，是他。</w:t>
      </w:r>
    </w:p>
    <w:p w14:paraId="7D7E06B0">
      <w:pPr>
        <w:rPr>
          <w:rFonts w:hint="eastAsia"/>
          <w:lang w:eastAsia="zh"/>
          <w:woUserID w:val="1"/>
        </w:rPr>
      </w:pPr>
    </w:p>
    <w:p w14:paraId="6F9378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“在看什么？”</w:t>
      </w:r>
    </w:p>
    <w:p w14:paraId="4C8AE14B">
      <w:pPr>
        <w:rPr>
          <w:rFonts w:hint="eastAsia"/>
          <w:lang w:eastAsia="zh"/>
          <w:woUserID w:val="1"/>
        </w:rPr>
      </w:pPr>
    </w:p>
    <w:p w14:paraId="1DE394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低沉的声音突然在极近的距离响起，带着刚结束会议的微哑，和一丝不易察觉的紧绷。</w:t>
      </w:r>
    </w:p>
    <w:p w14:paraId="07885A14">
      <w:pPr>
        <w:rPr>
          <w:rFonts w:hint="eastAsia"/>
          <w:lang w:eastAsia="zh"/>
          <w:woUserID w:val="1"/>
        </w:rPr>
      </w:pPr>
    </w:p>
    <w:p w14:paraId="034BA6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郑朋猛地从巨大的震撼中惊醒，手一抖，素描本差点脱手。他仓皇抬头，对上田雷深不见底的眼眸。</w:t>
      </w:r>
    </w:p>
    <w:p w14:paraId="1FB3CD22">
      <w:pPr>
        <w:rPr>
          <w:rFonts w:hint="eastAsia"/>
          <w:lang w:eastAsia="zh"/>
          <w:woUserID w:val="1"/>
        </w:rPr>
      </w:pPr>
    </w:p>
    <w:p w14:paraId="43370F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田雷的目光落在他手中的素描本上，瞳孔几不可察地收缩了一下，随即恢复了平静，但那平静之下，仿佛有暗流在汹涌。他没有立刻发作，没有质问，只是看着他，眼神复杂得让郑朋心脏揪紧。</w:t>
      </w:r>
    </w:p>
    <w:p w14:paraId="576B0AE4">
      <w:pPr>
        <w:rPr>
          <w:rFonts w:hint="eastAsia"/>
          <w:lang w:eastAsia="zh"/>
          <w:woUserID w:val="1"/>
        </w:rPr>
      </w:pPr>
    </w:p>
    <w:p w14:paraId="1CA974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“我……”郑朋张了张嘴，喉咙干涩得发不出完整音节。他想解释，想道歉，想问为什么，千头万绪堵在胸口，撞得生疼。最终，却只是徒劳地举了举手中的本子，指尖冰凉。</w:t>
      </w:r>
    </w:p>
    <w:p w14:paraId="61E7E7E2">
      <w:pPr>
        <w:rPr>
          <w:rFonts w:hint="eastAsia"/>
          <w:lang w:eastAsia="zh"/>
          <w:woUserID w:val="1"/>
        </w:rPr>
      </w:pPr>
    </w:p>
    <w:p w14:paraId="2625FE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一步步走近，直到两人之间只剩下一线距离。他身上的雪松木气息混合着一种强烈的、压迫性的存在感，将郑朋牢牢笼罩。他伸出手，不是抢夺，而是带着一种郑重的力道，握住了郑朋拿着素描本的那只手，连同本子一起，紧紧包裹住。</w:t>
      </w:r>
    </w:p>
    <w:p w14:paraId="4AC673BD">
      <w:pPr>
        <w:rPr>
          <w:rFonts w:hint="eastAsia"/>
          <w:lang w:eastAsia="zh"/>
          <w:woUserID w:val="1"/>
        </w:rPr>
      </w:pPr>
    </w:p>
    <w:p w14:paraId="09BD22A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他的掌心温热，甚至有些烫人，微微汗湿。</w:t>
      </w:r>
    </w:p>
    <w:p w14:paraId="1356041D">
      <w:pPr>
        <w:rPr>
          <w:rFonts w:hint="eastAsia"/>
          <w:lang w:eastAsia="zh"/>
          <w:woUserID w:val="1"/>
        </w:rPr>
      </w:pPr>
    </w:p>
    <w:p w14:paraId="5D9264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郑朋看见他喉结滚动了一下，那双总是冷静自持、甚至时常显得冷漠的黑眸里，清晰地倒映着自己苍白震惊的脸，以及一种近乎破釜沉舟的、深埋了太久终于曝露于日光下的炽热与涩然。</w:t>
      </w:r>
    </w:p>
    <w:p w14:paraId="379F726C">
      <w:pPr>
        <w:rPr>
          <w:rFonts w:hint="eastAsia"/>
          <w:lang w:eastAsia="zh"/>
          <w:woUserID w:val="1"/>
        </w:rPr>
      </w:pPr>
    </w:p>
    <w:p w14:paraId="0AB887F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“现在你知道了。”田雷的声音压得极低，一字一句，滚烫地烙进郑朋的耳膜，也烙进他骤然掀起惊涛骇浪的心底。</w:t>
      </w:r>
    </w:p>
    <w:p w14:paraId="332717EA">
      <w:pPr>
        <w:rPr>
          <w:rFonts w:hint="eastAsia"/>
          <w:lang w:eastAsia="zh"/>
          <w:woUserID w:val="1"/>
        </w:rPr>
      </w:pPr>
    </w:p>
    <w:p w14:paraId="378372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“我惦记你，郑朋。”</w:t>
      </w:r>
    </w:p>
    <w:p w14:paraId="12F9B058">
      <w:pPr>
        <w:rPr>
          <w:rFonts w:hint="eastAsia"/>
          <w:lang w:eastAsia="zh"/>
          <w:woUserID w:val="1"/>
        </w:rPr>
      </w:pPr>
    </w:p>
    <w:p w14:paraId="10A21E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“比你能想到的，早得多，也久得多。”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B7CE9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2025-12-08T11:59:39Z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930B52CF3FDD0F092B4D36693E0F0B5C_43</vt:lpwstr>
  </property>
</Properties>
</file>