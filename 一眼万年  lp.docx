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2BD6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一眼万年</w:t>
      </w:r>
    </w:p>
    <w:p w14:paraId="02C54281">
      <w:pPr>
        <w:rPr>
          <w:rFonts w:hint="eastAsia"/>
          <w:lang w:eastAsia="zh"/>
          <w:woUserID w:val="1"/>
        </w:rPr>
      </w:pPr>
    </w:p>
    <w:p w14:paraId="08F4AC4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雨丝如织，将城市笼罩在一片朦胧的灰蓝之中。田雷透过办公室的落地窗向外望去，手指无意识地敲击着红木办公桌。他刚刚结束一场持续三小时的跨国视频会议，此刻只想暂时逃离那些数据报表和战略规划。</w:t>
      </w:r>
    </w:p>
    <w:p w14:paraId="2268E2B4">
      <w:pPr>
        <w:rPr>
          <w:rFonts w:hint="eastAsia"/>
          <w:lang w:eastAsia="zh"/>
          <w:woUserID w:val="1"/>
        </w:rPr>
      </w:pPr>
    </w:p>
    <w:p w14:paraId="3378596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“田总，您母亲又打电话来提醒，说是下周的家庭聚会，务必请您参加。”秘书小林站在门口，声音轻柔却带着一丝无奈。</w:t>
      </w:r>
    </w:p>
    <w:p w14:paraId="1A1FBFED">
      <w:pPr>
        <w:rPr>
          <w:rFonts w:hint="eastAsia"/>
          <w:lang w:eastAsia="zh"/>
          <w:woUserID w:val="1"/>
        </w:rPr>
      </w:pPr>
    </w:p>
    <w:p w14:paraId="6C25933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田雷揉了揉眉心，语气淡漠：“知道了。”</w:t>
      </w:r>
    </w:p>
    <w:p w14:paraId="79B8836A">
      <w:pPr>
        <w:rPr>
          <w:rFonts w:hint="eastAsia"/>
          <w:lang w:eastAsia="zh"/>
          <w:woUserID w:val="1"/>
        </w:rPr>
      </w:pPr>
    </w:p>
    <w:p w14:paraId="5E73C56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母亲最近热衷于为他安排相亲，这已经是本月第三次家庭聚会，名义上是“家族团聚”，实则是变相的相亲会。田雷并非不向往爱情，只是厌倦了那些精心设计的相遇和刻意维持的关系。在商界打拼多年，他见过太多带着面具的人，早已对所谓“门当户对”的感情失去了期待。</w:t>
      </w:r>
    </w:p>
    <w:p w14:paraId="2816ABEA">
      <w:pPr>
        <w:rPr>
          <w:rFonts w:hint="eastAsia"/>
          <w:lang w:eastAsia="zh"/>
          <w:woUserID w:val="1"/>
        </w:rPr>
      </w:pPr>
    </w:p>
    <w:p w14:paraId="046CF39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“帮我取消下午的所有安排。”田雷忽然起身，拿起搭在椅背上的深灰色西装外套。</w:t>
      </w:r>
    </w:p>
    <w:p w14:paraId="3835A44A">
      <w:pPr>
        <w:rPr>
          <w:rFonts w:hint="eastAsia"/>
          <w:lang w:eastAsia="zh"/>
          <w:woUserID w:val="1"/>
        </w:rPr>
      </w:pPr>
    </w:p>
    <w:p w14:paraId="2B60D17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“可是田总，三点您与王总还有一个——”</w:t>
      </w:r>
    </w:p>
    <w:p w14:paraId="50DC056E">
      <w:pPr>
        <w:rPr>
          <w:rFonts w:hint="eastAsia"/>
          <w:lang w:eastAsia="zh"/>
          <w:woUserID w:val="1"/>
        </w:rPr>
      </w:pPr>
    </w:p>
    <w:p w14:paraId="4611598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“推迟到明天。”田雷打断道，语气不容置疑，“我需要透透气。”</w:t>
      </w:r>
    </w:p>
    <w:p w14:paraId="0FDA2E3A">
      <w:pPr>
        <w:rPr>
          <w:rFonts w:hint="eastAsia"/>
          <w:lang w:eastAsia="zh"/>
          <w:woUserID w:val="1"/>
        </w:rPr>
      </w:pPr>
    </w:p>
    <w:p w14:paraId="38DF98E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一小时后，田雷将车停在一家小众设计师品牌店门前。雨势渐小，他收起伞，推门而入。店内装修简约而不失格调，暖黄色的灯光洒在陈列整齐的衣物上，空气中弥漫着淡淡的雪松香气。</w:t>
      </w:r>
    </w:p>
    <w:p w14:paraId="6CC5D789">
      <w:pPr>
        <w:rPr>
          <w:rFonts w:hint="eastAsia"/>
          <w:lang w:eastAsia="zh"/>
          <w:woUserID w:val="1"/>
        </w:rPr>
      </w:pPr>
    </w:p>
    <w:p w14:paraId="6D19A2C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“欢迎光临，需要帮助吗？”</w:t>
      </w:r>
    </w:p>
    <w:p w14:paraId="3A2BD302">
      <w:pPr>
        <w:rPr>
          <w:rFonts w:hint="eastAsia"/>
          <w:lang w:eastAsia="zh"/>
          <w:woUserID w:val="1"/>
        </w:rPr>
      </w:pPr>
    </w:p>
    <w:p w14:paraId="201C3F9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清朗的声音从柜台后传来，田雷循声望去，动作却在一瞬间定格。</w:t>
      </w:r>
    </w:p>
    <w:p w14:paraId="3D4761E5">
      <w:pPr>
        <w:rPr>
          <w:rFonts w:hint="eastAsia"/>
          <w:lang w:eastAsia="zh"/>
          <w:woUserID w:val="1"/>
        </w:rPr>
      </w:pPr>
    </w:p>
    <w:p w14:paraId="3EA92EE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柜台后的青年约莫二十出头，穿着简单的白色衬衫和卡其色长裤，身形清瘦却不单薄。他的头发是柔软的栗色，微微卷曲的发梢贴在额前，衬得皮肤更加白皙。最吸引人的是那双眼睛，清澈明亮，像是雨后被洗涤过的天空。</w:t>
      </w:r>
    </w:p>
    <w:p w14:paraId="6F174DDC">
      <w:pPr>
        <w:rPr>
          <w:rFonts w:hint="eastAsia"/>
          <w:lang w:eastAsia="zh"/>
          <w:woUserID w:val="1"/>
        </w:rPr>
      </w:pPr>
    </w:p>
    <w:p w14:paraId="5BB2C3B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田雷从没见过这样的眼睛——没有丝毫算计，没有讨好，没有伪装，就那么纯粹地望着他，带着恰到好处的职业性微笑。</w:t>
      </w:r>
    </w:p>
    <w:p w14:paraId="34906E51">
      <w:pPr>
        <w:rPr>
          <w:rFonts w:hint="eastAsia"/>
          <w:lang w:eastAsia="zh"/>
          <w:woUserID w:val="1"/>
        </w:rPr>
      </w:pPr>
    </w:p>
    <w:p w14:paraId="4D59B22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“先生？”青年再次出声，微微歪头，露出些许疑惑的神情。</w:t>
      </w:r>
    </w:p>
    <w:p w14:paraId="6ECF0FE3">
      <w:pPr>
        <w:rPr>
          <w:rFonts w:hint="eastAsia"/>
          <w:lang w:eastAsia="zh"/>
          <w:woUserID w:val="1"/>
        </w:rPr>
      </w:pPr>
    </w:p>
    <w:p w14:paraId="0643401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田雷这才意识到自己已经盯着对方看了太久，轻咳一声掩饰失态：“我想看看适合正式场合的衬衫。”</w:t>
      </w:r>
    </w:p>
    <w:p w14:paraId="6FD12328">
      <w:pPr>
        <w:rPr>
          <w:rFonts w:hint="eastAsia"/>
          <w:lang w:eastAsia="zh"/>
          <w:woUserID w:val="1"/>
        </w:rPr>
      </w:pPr>
    </w:p>
    <w:p w14:paraId="6C65B21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“请跟我来。”青年从柜台后走出，引导田雷走向男士衬衫区，“这边是我们新到的系列，面料是埃及棉，透气性和垂感都很不错。不知道您偏好什么颜色？”</w:t>
      </w:r>
    </w:p>
    <w:p w14:paraId="5DF05150">
      <w:pPr>
        <w:rPr>
          <w:rFonts w:hint="eastAsia"/>
          <w:lang w:eastAsia="zh"/>
          <w:woUserID w:val="1"/>
        </w:rPr>
      </w:pPr>
    </w:p>
    <w:p w14:paraId="467AB37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田雷的注意力并不在衬衫上，他的目光追随着青年移动，注意到对方左耳上有一个小小的银色耳钉，随着动作偶尔闪烁微光。</w:t>
      </w:r>
    </w:p>
    <w:p w14:paraId="4987210B">
      <w:pPr>
        <w:rPr>
          <w:rFonts w:hint="eastAsia"/>
          <w:lang w:eastAsia="zh"/>
          <w:woUserID w:val="1"/>
        </w:rPr>
      </w:pPr>
    </w:p>
    <w:p w14:paraId="715E876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“您好像不太确定？”青年转过身，恰好对上田雷的目光。</w:t>
      </w:r>
    </w:p>
    <w:p w14:paraId="2D625D99">
      <w:pPr>
        <w:rPr>
          <w:rFonts w:hint="eastAsia"/>
          <w:lang w:eastAsia="zh"/>
          <w:woUserID w:val="1"/>
        </w:rPr>
      </w:pPr>
    </w:p>
    <w:p w14:paraId="1D93903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两人视线相接的瞬间，田雷感觉心头有什么东西被轻轻触动了一下，那种感觉陌生却并不令人讨厌。</w:t>
      </w:r>
    </w:p>
    <w:p w14:paraId="5FFF2F2C">
      <w:pPr>
        <w:rPr>
          <w:rFonts w:hint="eastAsia"/>
          <w:lang w:eastAsia="zh"/>
          <w:woUserID w:val="1"/>
        </w:rPr>
      </w:pPr>
    </w:p>
    <w:p w14:paraId="5D5148F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“深蓝色吧。”田雷随意指了一件，“我需要试试。”</w:t>
      </w:r>
    </w:p>
    <w:p w14:paraId="50E4936F">
      <w:pPr>
        <w:rPr>
          <w:rFonts w:hint="eastAsia"/>
          <w:lang w:eastAsia="zh"/>
          <w:woUserID w:val="1"/>
        </w:rPr>
      </w:pPr>
    </w:p>
    <w:p w14:paraId="1CC3C7A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“试衣间在这边。”青年取下一件适合田雷尺码的衬衫，引领他走向试衣间，“如果您需要其他尺寸或颜色，随时叫我。我叫郑朋，是这里的兼职店员。”</w:t>
      </w:r>
    </w:p>
    <w:p w14:paraId="3D880BAA">
      <w:pPr>
        <w:rPr>
          <w:rFonts w:hint="eastAsia"/>
          <w:lang w:eastAsia="zh"/>
          <w:woUserID w:val="1"/>
        </w:rPr>
      </w:pPr>
    </w:p>
    <w:p w14:paraId="3236C2B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“郑朋。”田雷低声重复这个名字，仿佛要将它刻在记忆里。</w:t>
      </w:r>
    </w:p>
    <w:p w14:paraId="14A004E4">
      <w:pPr>
        <w:rPr>
          <w:rFonts w:hint="eastAsia"/>
          <w:lang w:eastAsia="zh"/>
          <w:woUserID w:val="1"/>
        </w:rPr>
      </w:pPr>
    </w:p>
    <w:p w14:paraId="51F6C65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试衣时，田雷罕见地有些心不在焉。镜子中的自己穿着剪裁合体的深蓝色衬衫，但他却透过试衣间的门缝，观察着外面那个忙碌的身影。郑朋正在整理货架，动作娴熟而轻柔，偶尔有顾客询问，他总是耐心解答，声音温和有礼。</w:t>
      </w:r>
    </w:p>
    <w:p w14:paraId="6A9240D1">
      <w:pPr>
        <w:rPr>
          <w:rFonts w:hint="eastAsia"/>
          <w:lang w:eastAsia="zh"/>
          <w:woUserID w:val="1"/>
        </w:rPr>
      </w:pPr>
    </w:p>
    <w:p w14:paraId="5B10F13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一种久违的冲动在田雷心中升起——他想认识这个人，真正地认识，而不是作为顾客和店员的关系。</w:t>
      </w:r>
    </w:p>
    <w:p w14:paraId="2AC80975">
      <w:pPr>
        <w:rPr>
          <w:rFonts w:hint="eastAsia"/>
          <w:lang w:eastAsia="zh"/>
          <w:woUserID w:val="1"/>
        </w:rPr>
      </w:pPr>
    </w:p>
    <w:p w14:paraId="2E9D1CD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“这件很适合您。”当田雷走出试衣间时，郑朋真诚地称赞道，“剪裁合身，颜色也很衬您的肤色。”</w:t>
      </w:r>
    </w:p>
    <w:p w14:paraId="4A5FCF4D">
      <w:pPr>
        <w:rPr>
          <w:rFonts w:hint="eastAsia"/>
          <w:lang w:eastAsia="zh"/>
          <w:woUserID w:val="1"/>
        </w:rPr>
      </w:pPr>
    </w:p>
    <w:p w14:paraId="174FB18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田雷看着镜中的自己，又看了看站在一旁的郑朋，忽然问道：“如果我要搭配这条衬衫，你会推荐什么外套？”</w:t>
      </w:r>
    </w:p>
    <w:p w14:paraId="2AD90CC3">
      <w:pPr>
        <w:rPr>
          <w:rFonts w:hint="eastAsia"/>
          <w:lang w:eastAsia="zh"/>
          <w:woUserID w:val="1"/>
        </w:rPr>
      </w:pPr>
    </w:p>
    <w:p w14:paraId="0C0D05E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郑朋略微思考：“考虑到场合的正式程度，我会建议搭配一件深灰色的羊毛混纺西装外套，我们店里正好有新款，要看看吗？”</w:t>
      </w:r>
    </w:p>
    <w:p w14:paraId="64608A69">
      <w:pPr>
        <w:rPr>
          <w:rFonts w:hint="eastAsia"/>
          <w:lang w:eastAsia="zh"/>
          <w:woUserID w:val="1"/>
        </w:rPr>
      </w:pPr>
    </w:p>
    <w:p w14:paraId="778E219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接下来的半小时，田雷以搭配为由，尝试了外套、裤子甚至领带。每一次，郑朋都耐心地提供建议，没有丝毫不耐烦。他的审美很好，推荐的单品确实适合田雷，但更重要的是，田雷发现自己竟然享受起这段时光——没有商业谈判的剑拔弩张，没有虚伪的奉承，只有简单纯粹的交流。</w:t>
      </w:r>
    </w:p>
    <w:p w14:paraId="4FB57450">
      <w:pPr>
        <w:rPr>
          <w:rFonts w:hint="eastAsia"/>
          <w:lang w:eastAsia="zh"/>
          <w:woUserID w:val="1"/>
        </w:rPr>
      </w:pPr>
    </w:p>
    <w:p w14:paraId="03CDEBA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最终，田雷买下了那件深蓝色衬衫和郑朋推荐的外套。结账时，他状似无意地问道：“你在这里工作多久了？”</w:t>
      </w:r>
    </w:p>
    <w:p w14:paraId="28F8E187">
      <w:pPr>
        <w:rPr>
          <w:rFonts w:hint="eastAsia"/>
          <w:lang w:eastAsia="zh"/>
          <w:woUserID w:val="1"/>
        </w:rPr>
      </w:pPr>
    </w:p>
    <w:p w14:paraId="2305DF5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“快半年了。”郑朋一边包装衣物，一边回答，“平时要上课，只有周末和没课的时候来帮忙。”</w:t>
      </w:r>
    </w:p>
    <w:p w14:paraId="10E42387">
      <w:pPr>
        <w:rPr>
          <w:rFonts w:hint="eastAsia"/>
          <w:lang w:eastAsia="zh"/>
          <w:woUserID w:val="1"/>
        </w:rPr>
      </w:pPr>
    </w:p>
    <w:p w14:paraId="539EE12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“学生？”田雷挑眉，“哪所大学？”</w:t>
      </w:r>
    </w:p>
    <w:p w14:paraId="751F9308">
      <w:pPr>
        <w:rPr>
          <w:rFonts w:hint="eastAsia"/>
          <w:lang w:eastAsia="zh"/>
          <w:woUserID w:val="1"/>
        </w:rPr>
      </w:pPr>
    </w:p>
    <w:p w14:paraId="47DD18B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“A大，服装设计专业。”郑朋抬起头，笑容里带着些许自豪，“所以在这里工作也算专业对口，能学到不少东西。”</w:t>
      </w:r>
    </w:p>
    <w:p w14:paraId="075E0451">
      <w:pPr>
        <w:rPr>
          <w:rFonts w:hint="eastAsia"/>
          <w:lang w:eastAsia="zh"/>
          <w:woUserID w:val="1"/>
        </w:rPr>
      </w:pPr>
    </w:p>
    <w:p w14:paraId="6E99B5E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田雷点点头，接过包装精美的购物袋。他犹豫了一下，最终还是递出了自己的名片：“如果以后有服装搭配方面的问题，可以联系我。”</w:t>
      </w:r>
    </w:p>
    <w:p w14:paraId="7AF75496">
      <w:pPr>
        <w:rPr>
          <w:rFonts w:hint="eastAsia"/>
          <w:lang w:eastAsia="zh"/>
          <w:woUserID w:val="1"/>
        </w:rPr>
      </w:pPr>
    </w:p>
    <w:p w14:paraId="18EB16B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郑朋愣了一下，看着那张设计简洁却质感极佳的名片——“雷霆集团首席执行官 田雷”。他显然认出了这个名字，眼中闪过一丝惊讶，但很快恢复平静，礼貌地接过名片：“谢谢田先生，欢迎下次光临。”</w:t>
      </w:r>
    </w:p>
    <w:p w14:paraId="6382F519">
      <w:pPr>
        <w:rPr>
          <w:rFonts w:hint="eastAsia"/>
          <w:lang w:eastAsia="zh"/>
          <w:woUserID w:val="1"/>
        </w:rPr>
      </w:pPr>
    </w:p>
    <w:p w14:paraId="2458589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离开店铺后，田雷坐回车内，却没有立即发动引擎。雨已经停了，夕阳从云层缝隙中透出，将街道染成温暖的橙红色。他回想起郑朋接过名片时的神情——惊讶却没有谄媚，礼貌却不卑微。这种态度在田雷的世界里太少见了。</w:t>
      </w:r>
    </w:p>
    <w:p w14:paraId="3A7EB22A">
      <w:pPr>
        <w:rPr>
          <w:rFonts w:hint="eastAsia"/>
          <w:lang w:eastAsia="zh"/>
          <w:woUserID w:val="1"/>
        </w:rPr>
      </w:pPr>
    </w:p>
    <w:p w14:paraId="2472E4D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接下来的几天，田雷发现自己总会不自觉地想起那双清澈的眼睛。他在会议间隙走神，在审阅文件时停顿，甚至在深夜加班时，会打开手机搜索A大服装设计系的相关信息。</w:t>
      </w:r>
    </w:p>
    <w:p w14:paraId="53A3E419">
      <w:pPr>
        <w:rPr>
          <w:rFonts w:hint="eastAsia"/>
          <w:lang w:eastAsia="zh"/>
          <w:woUserID w:val="1"/>
        </w:rPr>
      </w:pPr>
    </w:p>
    <w:p w14:paraId="686291A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“我一定是疯了。”田雷自嘲地想。他今年二十八岁，执掌一家市值数十亿的公司，什么场面没见过，什么人没遇过？怎么会被一个只有一面之缘的年轻店员扰乱了心神？</w:t>
      </w:r>
    </w:p>
    <w:p w14:paraId="21E55E94">
      <w:pPr>
        <w:rPr>
          <w:rFonts w:hint="eastAsia"/>
          <w:lang w:eastAsia="zh"/>
          <w:woUserID w:val="1"/>
        </w:rPr>
      </w:pPr>
    </w:p>
    <w:p w14:paraId="78A4D96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然而，理智的告诫并没有阻止他在下一个周末再次走进那家店。</w:t>
      </w:r>
    </w:p>
    <w:p w14:paraId="3202EEDF">
      <w:pPr>
        <w:rPr>
          <w:rFonts w:hint="eastAsia"/>
          <w:lang w:eastAsia="zh"/>
          <w:woUserID w:val="1"/>
        </w:rPr>
      </w:pPr>
    </w:p>
    <w:p w14:paraId="40E3540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这次，郑朋正在向一位中年女士推荐连衣裙。田雷没有打扰，只是在一旁假装浏览男装，实则专注地听着郑朋的讲解。他的专业知识扎实，讲解时既不夸大其词也不晦涩难懂，语气温和而有说服力。最终，那位女士满意地买下了他推荐的裙子。</w:t>
      </w:r>
    </w:p>
    <w:p w14:paraId="2F7A6F34">
      <w:pPr>
        <w:rPr>
          <w:rFonts w:hint="eastAsia"/>
          <w:lang w:eastAsia="zh"/>
          <w:woUserID w:val="1"/>
        </w:rPr>
      </w:pPr>
    </w:p>
    <w:p w14:paraId="24CCC84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“田先生，您又来了。”送走顾客后，郑朋转向田雷，眼中带着真诚的惊喜，“上次的衬衫还满意吗？”</w:t>
      </w:r>
    </w:p>
    <w:p w14:paraId="69A2C0C1">
      <w:pPr>
        <w:rPr>
          <w:rFonts w:hint="eastAsia"/>
          <w:lang w:eastAsia="zh"/>
          <w:woUserID w:val="1"/>
        </w:rPr>
      </w:pPr>
    </w:p>
    <w:p w14:paraId="4E8D445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“很满意。”田雷微笑道，这次的笑容比平时真诚许多，“所以想再来看看有没有其他合适的。”</w:t>
      </w:r>
    </w:p>
    <w:p w14:paraId="7BC4CED9">
      <w:pPr>
        <w:rPr>
          <w:rFonts w:hint="eastAsia"/>
          <w:lang w:eastAsia="zh"/>
          <w:woUserID w:val="1"/>
        </w:rPr>
      </w:pPr>
    </w:p>
    <w:p w14:paraId="4622973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事实上，田雷的衣柜里早已塞满了各大品牌的高定服装，他并不缺衣服。但此刻，他愿意用这个借口，只为了能与郑朋多说几句话。</w:t>
      </w:r>
    </w:p>
    <w:p w14:paraId="2006312E">
      <w:pPr>
        <w:rPr>
          <w:rFonts w:hint="eastAsia"/>
          <w:lang w:eastAsia="zh"/>
          <w:woUserID w:val="1"/>
        </w:rPr>
      </w:pPr>
    </w:p>
    <w:p w14:paraId="56E32B3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“最近到了不少春季新款，我帮您介绍一下？”郑朋热情地提议。</w:t>
      </w:r>
    </w:p>
    <w:p w14:paraId="3A953478">
      <w:pPr>
        <w:rPr>
          <w:rFonts w:hint="eastAsia"/>
          <w:lang w:eastAsia="zh"/>
          <w:woUserID w:val="1"/>
        </w:rPr>
      </w:pPr>
    </w:p>
    <w:p w14:paraId="5759756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这一次，田雷没有单纯地让郑朋推荐，而是尝试与他进行真正的交流。他询问面料的特性，讨论设计的细节，甚至分享了自己对一些时尚趋势的看法。令他惊讶的是，尽管专业领域不同，郑朋却能理解并回应他的观点，甚至提出了一些独到的见解。</w:t>
      </w:r>
    </w:p>
    <w:p w14:paraId="1298B061">
      <w:pPr>
        <w:rPr>
          <w:rFonts w:hint="eastAsia"/>
          <w:lang w:eastAsia="zh"/>
          <w:woUserID w:val="1"/>
        </w:rPr>
      </w:pPr>
    </w:p>
    <w:p w14:paraId="4FF37CC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“没想到田先生对服装设计也有这么深的了解。”郑朋眼中闪着欣赏的光芒。</w:t>
      </w:r>
    </w:p>
    <w:p w14:paraId="21280D06">
      <w:pPr>
        <w:rPr>
          <w:rFonts w:hint="eastAsia"/>
          <w:lang w:eastAsia="zh"/>
          <w:woUserID w:val="1"/>
        </w:rPr>
      </w:pPr>
    </w:p>
    <w:p w14:paraId="6D3F668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“商业与艺术有时是相通的。”田雷答道，目光柔和地看着眼前的青年，“最重要的是对美的感知和追求。”</w:t>
      </w:r>
    </w:p>
    <w:p w14:paraId="0EFA77D7">
      <w:pPr>
        <w:rPr>
          <w:rFonts w:hint="eastAsia"/>
          <w:lang w:eastAsia="zh"/>
          <w:woUserID w:val="1"/>
        </w:rPr>
      </w:pPr>
    </w:p>
    <w:p w14:paraId="2053449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那天，田雷买了一件其实并不需要的休闲外套，并“顺便”邀请郑朋共进午餐，理由是想进一步讨论刚才聊到的设计理念。让他意外的是，郑朋犹豫了一下后，竟然答应了。</w:t>
      </w:r>
    </w:p>
    <w:p w14:paraId="56C1E0C2">
      <w:pPr>
        <w:rPr>
          <w:rFonts w:hint="eastAsia"/>
          <w:lang w:eastAsia="zh"/>
          <w:woUserID w:val="1"/>
        </w:rPr>
      </w:pPr>
    </w:p>
    <w:p w14:paraId="7E62B49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“不过只能去附近的简餐店，”郑朋不好意思地说，“我两点还要回学校上课。”</w:t>
      </w:r>
    </w:p>
    <w:p w14:paraId="1D36F91D">
      <w:pPr>
        <w:rPr>
          <w:rFonts w:hint="eastAsia"/>
          <w:lang w:eastAsia="zh"/>
          <w:woUserID w:val="1"/>
        </w:rPr>
      </w:pPr>
    </w:p>
    <w:p w14:paraId="0946BB2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“当然。”田雷心中泛起一阵喜悦，这是他多年未曾体验过的简单快乐。</w:t>
      </w:r>
    </w:p>
    <w:p w14:paraId="5056265E">
      <w:pPr>
        <w:rPr>
          <w:rFonts w:hint="eastAsia"/>
          <w:lang w:eastAsia="zh"/>
          <w:woUserID w:val="1"/>
        </w:rPr>
      </w:pPr>
    </w:p>
    <w:p w14:paraId="44E89B3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午餐地点选在了一家安静的日式简餐店。刚开始，气氛有些微妙的尴尬——毕竟两人的身份和背景差异太大。田雷是商界精英，习惯了掌控全局；而郑朋是在校大学生，兼职店员，生活简单纯粹。</w:t>
      </w:r>
    </w:p>
    <w:p w14:paraId="4C62F6B8">
      <w:pPr>
        <w:rPr>
          <w:rFonts w:hint="eastAsia"/>
          <w:lang w:eastAsia="zh"/>
          <w:woUserID w:val="1"/>
        </w:rPr>
      </w:pPr>
    </w:p>
    <w:p w14:paraId="277E1CF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然而，当话题转向艺术和设计时，隔阂渐渐消融。郑朋聊起自己选择服装设计专业的原因时，眼睛闪闪发光：“小时候，我总喜欢看妈妈改衣服。一块普通的布料，经过裁剪缝制，就能变成独一无二的作品，这简直像魔法一样。”</w:t>
      </w:r>
    </w:p>
    <w:p w14:paraId="490DD391">
      <w:pPr>
        <w:rPr>
          <w:rFonts w:hint="eastAsia"/>
          <w:lang w:eastAsia="zh"/>
          <w:woUserID w:val="1"/>
        </w:rPr>
      </w:pPr>
    </w:p>
    <w:p w14:paraId="50F3F13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田雷静静听着，发现自己竟然被这种简单的热情所感染。在他的世界里，人们追求的是利益最大化，效率最优化，很少有人如此纯粹地谈论“热爱”。</w:t>
      </w:r>
    </w:p>
    <w:p w14:paraId="76BAF942">
      <w:pPr>
        <w:rPr>
          <w:rFonts w:hint="eastAsia"/>
          <w:lang w:eastAsia="zh"/>
          <w:woUserID w:val="1"/>
        </w:rPr>
      </w:pPr>
    </w:p>
    <w:p w14:paraId="0622096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“那你将来有什么打算？”田雷问道，语气是自己都未察觉的温柔。</w:t>
      </w:r>
    </w:p>
    <w:p w14:paraId="194E739F">
      <w:pPr>
        <w:rPr>
          <w:rFonts w:hint="eastAsia"/>
          <w:lang w:eastAsia="zh"/>
          <w:woUserID w:val="1"/>
        </w:rPr>
      </w:pPr>
    </w:p>
    <w:p w14:paraId="4B11FC4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“我想创立自己的品牌。”郑朋毫不迟疑地回答，随即又有些不好意思地笑了，“不过现在说这个可能还为时过早，需要学习和积累的还很多。”</w:t>
      </w:r>
    </w:p>
    <w:p w14:paraId="06540656">
      <w:pPr>
        <w:rPr>
          <w:rFonts w:hint="eastAsia"/>
          <w:lang w:eastAsia="zh"/>
          <w:woUserID w:val="1"/>
        </w:rPr>
      </w:pPr>
    </w:p>
    <w:p w14:paraId="18CA931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“很好的目标。”田雷认真地说，“如果有需要帮助的地方，可以告诉我。”</w:t>
      </w:r>
    </w:p>
    <w:p w14:paraId="496CBCAB">
      <w:pPr>
        <w:rPr>
          <w:rFonts w:hint="eastAsia"/>
          <w:lang w:eastAsia="zh"/>
          <w:woUserID w:val="1"/>
        </w:rPr>
      </w:pPr>
    </w:p>
    <w:p w14:paraId="3EA19C7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郑朋愣了一下，随即摇摇头：“谢谢田先生的好意，不过我想靠自己的能力一步步来。”</w:t>
      </w:r>
    </w:p>
    <w:p w14:paraId="6D7542DB">
      <w:pPr>
        <w:rPr>
          <w:rFonts w:hint="eastAsia"/>
          <w:lang w:eastAsia="zh"/>
          <w:woUserID w:val="1"/>
        </w:rPr>
      </w:pPr>
    </w:p>
    <w:p w14:paraId="05EF97A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这个回答让田雷更加欣赏郑朋。他见过太多急于求成、想走捷径的人，而眼前这个年轻人却坚持着自己的原则和节奏。</w:t>
      </w:r>
    </w:p>
    <w:p w14:paraId="6F09073E">
      <w:pPr>
        <w:rPr>
          <w:rFonts w:hint="eastAsia"/>
          <w:lang w:eastAsia="zh"/>
          <w:woUserID w:val="1"/>
        </w:rPr>
      </w:pPr>
    </w:p>
    <w:p w14:paraId="719B837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分别时，田雷主动提出送郑朋回学校。起初郑朋婉拒，但在田雷的坚持下，最终还是接受了。车内，两人聊起了音乐、电影和书籍，发现彼此竟有不少共同的喜好。</w:t>
      </w:r>
    </w:p>
    <w:p w14:paraId="79733AAB">
      <w:pPr>
        <w:rPr>
          <w:rFonts w:hint="eastAsia"/>
          <w:lang w:eastAsia="zh"/>
          <w:woUserID w:val="1"/>
        </w:rPr>
      </w:pPr>
    </w:p>
    <w:p w14:paraId="5E72A08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“今天很开心，谢谢田先生的午餐。”到达A大校门口时，郑朋真诚地道谢。</w:t>
      </w:r>
    </w:p>
    <w:p w14:paraId="207AA022">
      <w:pPr>
        <w:rPr>
          <w:rFonts w:hint="eastAsia"/>
          <w:lang w:eastAsia="zh"/>
          <w:woUserID w:val="1"/>
        </w:rPr>
      </w:pPr>
    </w:p>
    <w:p w14:paraId="0D73EF5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“叫我田雷就好。”田雷说着，递出一张便签纸，上面写着自己的私人号码，“这是我的联系方式，如果有任何需要——即使是设计方面的讨论，也欢迎随时联系。”</w:t>
      </w:r>
    </w:p>
    <w:p w14:paraId="6DC05C8D">
      <w:pPr>
        <w:rPr>
          <w:rFonts w:hint="eastAsia"/>
          <w:lang w:eastAsia="zh"/>
          <w:woUserID w:val="1"/>
        </w:rPr>
      </w:pPr>
    </w:p>
    <w:p w14:paraId="0314B9B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郑朋接过便签，点点头：“那田雷，再见。”</w:t>
      </w:r>
    </w:p>
    <w:p w14:paraId="7EFF8BEE">
      <w:pPr>
        <w:rPr>
          <w:rFonts w:hint="eastAsia"/>
          <w:lang w:eastAsia="zh"/>
          <w:woUserID w:val="1"/>
        </w:rPr>
      </w:pPr>
    </w:p>
    <w:p w14:paraId="550FF36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看着郑朋清瘦的背影消失在校园里，田雷靠在驾驶座上，嘴角不自觉地扬起。他意识到，自己对郑朋的感情已经超越了一时兴起的好奇。这个年轻、真诚、有梦想的青年，像一阵清风，吹进了他循规蹈矩、精于算计的世界。</w:t>
      </w:r>
    </w:p>
    <w:p w14:paraId="49094A93">
      <w:pPr>
        <w:rPr>
          <w:rFonts w:hint="eastAsia"/>
          <w:lang w:eastAsia="zh"/>
          <w:woUserID w:val="1"/>
        </w:rPr>
      </w:pPr>
    </w:p>
    <w:p w14:paraId="3C87AB2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从那天起，田雷开始有意识地出现在郑朋的生活中，但总是恰到好处，不会让对方感到压力。他会“偶然”路过那家服装店，与郑朋聊上几句；会在郑朋的朋友圈看到他分享的设计作品时，给予真诚的赞赏；会在得知郑朋为了准备设计大赛熬夜时，贴心地送去宵夜，却不过多打扰。</w:t>
      </w:r>
    </w:p>
    <w:p w14:paraId="53C45552">
      <w:pPr>
        <w:rPr>
          <w:rFonts w:hint="eastAsia"/>
          <w:lang w:eastAsia="zh"/>
          <w:woUserID w:val="1"/>
        </w:rPr>
      </w:pPr>
    </w:p>
    <w:p w14:paraId="7ECC9D7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也逐渐对这位看似高冷实则细心的总裁敞开心扉。他发现田雷并不像表面上那么难以接近，相反，他知识渊博，见解独到，且尊重他人的想法和选择。更重要的是，田雷从未因为身份差异而表现出优越感，反而总是以平等的态度与他交流。</w:t>
      </w:r>
    </w:p>
    <w:p w14:paraId="61CC4181">
      <w:pPr>
        <w:rPr>
          <w:rFonts w:hint="eastAsia"/>
          <w:lang w:eastAsia="zh"/>
          <w:woUserID w:val="1"/>
        </w:rPr>
      </w:pPr>
    </w:p>
    <w:p w14:paraId="26C78FC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个月后的某个周五傍晚，田雷邀请郑朋参观一个艺术展览。展览主题是“传统与创新的对话”，与郑朋的专业密切相关。整个参观过程中，田雷安静地陪伴在一旁，只在郑朋询问或分享观点时，才发表自己的看法。</w:t>
      </w:r>
    </w:p>
    <w:p w14:paraId="5AC868A7">
      <w:pPr>
        <w:rPr>
          <w:rFonts w:hint="eastAsia"/>
          <w:lang w:eastAsia="zh"/>
          <w:woUserID w:val="1"/>
        </w:rPr>
      </w:pPr>
    </w:p>
    <w:p w14:paraId="00C959A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“这个设计师巧妙地融合了中式刺绣和现代剪裁，”郑朋在一件展品前驻足良久，眼中满是欣赏，“既保留了传统工艺的美感，又符合当代审美。”</w:t>
      </w:r>
    </w:p>
    <w:p w14:paraId="3921D2BC">
      <w:pPr>
        <w:rPr>
          <w:rFonts w:hint="eastAsia"/>
          <w:lang w:eastAsia="zh"/>
          <w:woUserID w:val="1"/>
        </w:rPr>
      </w:pPr>
    </w:p>
    <w:p w14:paraId="5BA1EE4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田雷看着郑朋专注的侧脸，灯光在他睫毛上投下细密的阴影，心中涌起一股温暖的情感。他忽然意识到，自己已经很久没有这样单纯地欣赏一个人，不带任何目的和算计。</w:t>
      </w:r>
    </w:p>
    <w:p w14:paraId="6C79EA2E">
      <w:pPr>
        <w:rPr>
          <w:rFonts w:hint="eastAsia"/>
          <w:lang w:eastAsia="zh"/>
          <w:woUserID w:val="1"/>
        </w:rPr>
      </w:pPr>
    </w:p>
    <w:p w14:paraId="440BB6A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“郑朋，”田雷轻声开口，“有件事我想告诉你。”</w:t>
      </w:r>
    </w:p>
    <w:p w14:paraId="2D17DE91">
      <w:pPr>
        <w:rPr>
          <w:rFonts w:hint="eastAsia"/>
          <w:lang w:eastAsia="zh"/>
          <w:woUserID w:val="1"/>
        </w:rPr>
      </w:pPr>
    </w:p>
    <w:p w14:paraId="158D5D8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郑朋转过头，清澈的眼睛望向他：“什么事？”</w:t>
      </w:r>
    </w:p>
    <w:p w14:paraId="03D37FD6">
      <w:pPr>
        <w:rPr>
          <w:rFonts w:hint="eastAsia"/>
          <w:lang w:eastAsia="zh"/>
          <w:woUserID w:val="1"/>
        </w:rPr>
      </w:pPr>
    </w:p>
    <w:p w14:paraId="13E176A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深吸一口气，决定坦白自己的感情：“从第一次在店里见到你，我就被吸引了。这一个月来，我寻找各种理由接近你，不是因为无聊或一时兴起，而是因为我真的喜欢你，想更了解你，想成为你生活的一部分。”</w:t>
      </w:r>
    </w:p>
    <w:p w14:paraId="7E5E9D50">
      <w:pPr>
        <w:rPr>
          <w:rFonts w:hint="eastAsia"/>
          <w:lang w:eastAsia="zh"/>
          <w:woUserID w:val="1"/>
        </w:rPr>
      </w:pPr>
    </w:p>
    <w:p w14:paraId="425BEAB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郑朋愣住了，显然没想到会听到这样的表白。他的脸颊微微泛红，眼神中闪过一丝慌乱：“田雷，我...我不知道该说什么。我们之间的差距太大了，你是大公司的总裁，而我只是个普通的学生...”</w:t>
      </w:r>
    </w:p>
    <w:p w14:paraId="5EA54C46">
      <w:pPr>
        <w:rPr>
          <w:rFonts w:hint="eastAsia"/>
          <w:lang w:eastAsia="zh"/>
          <w:woUserID w:val="1"/>
        </w:rPr>
      </w:pPr>
    </w:p>
    <w:p w14:paraId="0CFB81B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那些都不重要。”田雷打断他，语气坚定而温柔，“在我眼中，你就是郑朋，一个聪明、热情、有梦想的年轻人。身份、地位、财富，这些外在的东西不应该成为感情的障碍。如果你担心的是这些，那完全没必要。”</w:t>
      </w:r>
    </w:p>
    <w:p w14:paraId="7E8A9B12">
      <w:pPr>
        <w:rPr>
          <w:rFonts w:hint="eastAsia"/>
          <w:lang w:eastAsia="zh"/>
          <w:woUserID w:val="1"/>
        </w:rPr>
      </w:pPr>
    </w:p>
    <w:p w14:paraId="15DAB25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郑朋沉默了一会儿，然后轻声说：“能给我一点时间考虑吗？这一切...有点突然。”</w:t>
      </w:r>
    </w:p>
    <w:p w14:paraId="43142CDE">
      <w:pPr>
        <w:rPr>
          <w:rFonts w:hint="eastAsia"/>
          <w:lang w:eastAsia="zh"/>
          <w:woUserID w:val="1"/>
        </w:rPr>
      </w:pPr>
    </w:p>
    <w:p w14:paraId="2FE0E32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“当然。”田雷理解地点点头，“无论你的答案是什么，我都会尊重。我只希望你知道我的心意。”</w:t>
      </w:r>
    </w:p>
    <w:p w14:paraId="3EBFE805">
      <w:pPr>
        <w:rPr>
          <w:rFonts w:hint="eastAsia"/>
          <w:lang w:eastAsia="zh"/>
          <w:woUserID w:val="1"/>
        </w:rPr>
      </w:pPr>
    </w:p>
    <w:p w14:paraId="4EB0A20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送郑朋回宿舍的路上，两人都有些沉默。到达目的地时，郑朋下车前忽然转身：“田雷，谢谢你。不是因为你喜欢我，而是因为你让我看到了一个更广阔的世界，也让我更坚信自己的价值。”</w:t>
      </w:r>
    </w:p>
    <w:p w14:paraId="1F72A651">
      <w:pPr>
        <w:rPr>
          <w:rFonts w:hint="eastAsia"/>
          <w:lang w:eastAsia="zh"/>
          <w:woUserID w:val="1"/>
        </w:rPr>
      </w:pPr>
    </w:p>
    <w:p w14:paraId="28BACE4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田雷望着郑朋远去的背影，心中既期待又忐忑。他不知道自己是否太过冲动，是否会给郑朋带来压力。但至少，他说出了真心话，没有让可能的爱情因为犹豫而溜走。</w:t>
      </w:r>
    </w:p>
    <w:p w14:paraId="5E271D48">
      <w:pPr>
        <w:rPr>
          <w:rFonts w:hint="eastAsia"/>
          <w:lang w:eastAsia="zh"/>
          <w:woUserID w:val="1"/>
        </w:rPr>
      </w:pPr>
    </w:p>
    <w:p w14:paraId="664FAFF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接下来的几天，田雷努力保持平常心，不给郑朋施加压力。他照常工作，只是在空闲时会不自觉地想起那双清澈的眼睛。</w:t>
      </w:r>
    </w:p>
    <w:p w14:paraId="4D406618">
      <w:pPr>
        <w:rPr>
          <w:rFonts w:hint="eastAsia"/>
          <w:lang w:eastAsia="zh"/>
          <w:woUserID w:val="1"/>
        </w:rPr>
      </w:pPr>
    </w:p>
    <w:p w14:paraId="50A04DE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周四傍晚，田雷正在办公室审阅一份合同，手机忽然响起。看到来电显示是郑朋，他的心不由自主地加快了跳动。</w:t>
      </w:r>
    </w:p>
    <w:p w14:paraId="44B09596">
      <w:pPr>
        <w:rPr>
          <w:rFonts w:hint="eastAsia"/>
          <w:lang w:eastAsia="zh"/>
          <w:woUserID w:val="1"/>
        </w:rPr>
      </w:pPr>
    </w:p>
    <w:p w14:paraId="16FD4B0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“田雷，你现在忙吗？”郑朋的声音从听筒里传来，比平时稍微紧张一些。</w:t>
      </w:r>
    </w:p>
    <w:p w14:paraId="73D58967">
      <w:pPr>
        <w:rPr>
          <w:rFonts w:hint="eastAsia"/>
          <w:lang w:eastAsia="zh"/>
          <w:woUserID w:val="1"/>
        </w:rPr>
      </w:pPr>
    </w:p>
    <w:p w14:paraId="30FCD13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“不忙，你说。”</w:t>
      </w:r>
    </w:p>
    <w:p w14:paraId="11E51BCC">
      <w:pPr>
        <w:rPr>
          <w:rFonts w:hint="eastAsia"/>
          <w:lang w:eastAsia="zh"/>
          <w:woUserID w:val="1"/>
        </w:rPr>
      </w:pPr>
    </w:p>
    <w:p w14:paraId="2C52691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“我...我考虑好了。”郑朋停顿了一下，“如果你不介意从一个朋友开始，我们可以试试看。”</w:t>
      </w:r>
    </w:p>
    <w:p w14:paraId="05409630">
      <w:pPr>
        <w:rPr>
          <w:rFonts w:hint="eastAsia"/>
          <w:lang w:eastAsia="zh"/>
          <w:woUserID w:val="1"/>
        </w:rPr>
      </w:pPr>
    </w:p>
    <w:p w14:paraId="2ABD5EB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田雷感到一阵喜悦涌上心头，他努力保持声音平稳：“我当然不介意。事实上，这正是我期待的——让我们从了解彼此开始，一步一步来。”</w:t>
      </w:r>
    </w:p>
    <w:p w14:paraId="25885ED2">
      <w:pPr>
        <w:rPr>
          <w:rFonts w:hint="eastAsia"/>
          <w:lang w:eastAsia="zh"/>
          <w:woUserID w:val="1"/>
        </w:rPr>
      </w:pPr>
    </w:p>
    <w:p w14:paraId="6732195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电话那头传来郑朋轻松的轻笑：“那这周末，我请你吃饭吧。不是什么高级餐厅，就是学校附近一家我很喜欢的小店，你会来吗？”</w:t>
      </w:r>
    </w:p>
    <w:p w14:paraId="3BF00D48">
      <w:pPr>
        <w:rPr>
          <w:rFonts w:hint="eastAsia"/>
          <w:lang w:eastAsia="zh"/>
          <w:woUserID w:val="1"/>
        </w:rPr>
      </w:pPr>
    </w:p>
    <w:p w14:paraId="262BB4E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“一定。”田雷毫不犹豫地回答。</w:t>
      </w:r>
    </w:p>
    <w:p w14:paraId="413EE516">
      <w:pPr>
        <w:rPr>
          <w:rFonts w:hint="eastAsia"/>
          <w:lang w:eastAsia="zh"/>
          <w:woUserID w:val="1"/>
        </w:rPr>
      </w:pPr>
    </w:p>
    <w:p w14:paraId="1859012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挂断电话后，田雷站在落地窗前，望着城市的夜景，嘴角不自觉地上扬。在这个充斥着利益交换的世界里，他终于找到了一份纯粹的感情。无论未来会遇到什么挑战，至少此刻，他愿意为了这份心动，放下所有预设和防备，真诚地去爱一个人。</w:t>
      </w:r>
    </w:p>
    <w:p w14:paraId="7BC9464B">
      <w:pPr>
        <w:rPr>
          <w:rFonts w:hint="eastAsia"/>
          <w:lang w:eastAsia="zh"/>
          <w:woUserID w:val="1"/>
        </w:rPr>
      </w:pPr>
    </w:p>
    <w:p w14:paraId="3E43915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窗外的城市灯火阑珊，而田雷的心中，却亮起了一盏温暖的灯。他知道，这段感情可能不会一帆风顺，但他愿意耐心等待，用心经营，因为郑朋值得他所有的真诚与温柔。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  <w:rsid w:val="FFF57F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WWO_wpscloud_20251119194033-e37bccecd3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2025-12-04T02:41:15Z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2052-12.9.0.24013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71C889C81388F8554B843069789CC8B5_43</vt:lpwstr>
  </property>
</Properties>
</file>