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981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意外续约</w:t>
      </w:r>
    </w:p>
    <w:p w14:paraId="5EC74308">
      <w:pPr>
        <w:rPr>
          <w:rFonts w:hint="eastAsia"/>
          <w:lang w:eastAsia="zh"/>
          <w:woUserID w:val="1"/>
        </w:rPr>
      </w:pPr>
    </w:p>
    <w:p w14:paraId="2FAACBA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“包厢里是田先生，郑朋，你惹大麻烦了。”</w:t>
      </w:r>
    </w:p>
    <w:p w14:paraId="4A8BEBB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被经纪人推进门的瞬间，湿透的白衬衫贴在郑朋腰间。</w:t>
      </w:r>
    </w:p>
    <w:p w14:paraId="04AC0C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商界传奇田雷捏着雪茄，目光扫过他颤抖的指尖：“违约金三千万？”</w:t>
      </w:r>
    </w:p>
    <w:p w14:paraId="63694A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“不如换个还债方式。”</w:t>
      </w:r>
    </w:p>
    <w:p w14:paraId="5E76CB2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深夜停车场，黑色车窗缓缓降下。</w:t>
      </w:r>
    </w:p>
    <w:p w14:paraId="55E94B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“哭什么？”田雷擦掉他唇角的血渍，“从今天起，你的麻烦归我管。”</w:t>
      </w:r>
    </w:p>
    <w:p w14:paraId="04D8E6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郑朋不知道，这场救赎游戏的终点——</w:t>
      </w:r>
    </w:p>
    <w:p w14:paraId="547DABE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是田雷早就为他准备好的钻石囚笼。</w:t>
      </w:r>
    </w:p>
    <w:p w14:paraId="4B24DBB2">
      <w:pPr>
        <w:rPr>
          <w:rFonts w:hint="eastAsia"/>
          <w:lang w:eastAsia="zh"/>
          <w:woUserID w:val="1"/>
        </w:rPr>
      </w:pPr>
    </w:p>
    <w:p w14:paraId="4ABB32F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57C264A2">
      <w:pPr>
        <w:rPr>
          <w:rFonts w:hint="eastAsia"/>
          <w:lang w:eastAsia="zh"/>
          <w:woUserID w:val="1"/>
        </w:rPr>
      </w:pPr>
    </w:p>
    <w:p w14:paraId="6241AF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空调冷气足得有些过分，冻得郑朋裸露在外的胳膊起了一层细小的颗粒。走廊铺着厚厚的地毯，吸走了所有的脚步声，只有前头经纪人王哥略重的呼吸，和电梯下行时几乎听不见的嗡鸣。空气里残留着昂贵香水、雪茄，还有一点点陈年威士忌混合起来的味道，属于顶层，属于“他们”。</w:t>
      </w:r>
    </w:p>
    <w:p w14:paraId="37058943">
      <w:pPr>
        <w:rPr>
          <w:rFonts w:hint="eastAsia"/>
          <w:lang w:eastAsia="zh"/>
          <w:woUserID w:val="1"/>
        </w:rPr>
      </w:pPr>
    </w:p>
    <w:p w14:paraId="4D910B6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低着头，看着自己鞋尖上一点没擦干净的水渍。白衬衫是上台前才熨好的，现在湿漉漉地贴在腰侧和背上，很不舒服，勾勒出过于清晰的线条。头发也半湿着，几缕碎发贴在额角，痒痒的，但他没去拨。指尖有些不受控制地微微发抖，他只能用力蜷起来，指甲抵着掌心，留下几个半月形的白印子。</w:t>
      </w:r>
    </w:p>
    <w:p w14:paraId="3594B1A6">
      <w:pPr>
        <w:rPr>
          <w:rFonts w:hint="eastAsia"/>
          <w:lang w:eastAsia="zh"/>
          <w:woUserID w:val="1"/>
        </w:rPr>
      </w:pPr>
    </w:p>
    <w:p w14:paraId="2ABE9B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三个小时前，他在城另一边一个拼盘商演的露天舞台上又唱又跳，雨毫无预兆地浇下来，台下举着他灯牌的姑娘们尖叫着散开，主办方草草切了音乐。回来公司的路上，王哥接了个电话，脸色就变了。然后就是一路沉默，被带到这里。</w:t>
      </w:r>
    </w:p>
    <w:p w14:paraId="45D6BEAD">
      <w:pPr>
        <w:rPr>
          <w:rFonts w:hint="eastAsia"/>
          <w:lang w:eastAsia="zh"/>
          <w:woUserID w:val="1"/>
        </w:rPr>
      </w:pPr>
    </w:p>
    <w:p w14:paraId="3F0B65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“叮”一声，电梯停在顶层。</w:t>
      </w:r>
    </w:p>
    <w:p w14:paraId="2A14BB71">
      <w:pPr>
        <w:rPr>
          <w:rFonts w:hint="eastAsia"/>
          <w:lang w:eastAsia="zh"/>
          <w:woUserID w:val="1"/>
        </w:rPr>
      </w:pPr>
    </w:p>
    <w:p w14:paraId="1956E8E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门无声滑开，更浓郁的雪茄气息扑面而来。走廊尽头只有一扇厚重的双开门，虚掩着，透出里面昏黄的光和隐约的谈笑声，隔着门板，闷闷的。</w:t>
      </w:r>
    </w:p>
    <w:p w14:paraId="2DC5C612">
      <w:pPr>
        <w:rPr>
          <w:rFonts w:hint="eastAsia"/>
          <w:lang w:eastAsia="zh"/>
          <w:woUserID w:val="1"/>
        </w:rPr>
      </w:pPr>
    </w:p>
    <w:p w14:paraId="5C4D1BC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王哥在门前停下，转过身。他脸上惯常的圆滑笑容不见了，取而代之的是一种混合着焦躁和某种近乎残忍的冷静的神情。他上下打量了一下郑朋，目光在那件湿透的白衬衫上停留了一瞬，伸手，用力替他扯了扯衣领，动作粗鲁。</w:t>
      </w:r>
    </w:p>
    <w:p w14:paraId="040A645E">
      <w:pPr>
        <w:rPr>
          <w:rFonts w:hint="eastAsia"/>
          <w:lang w:eastAsia="zh"/>
          <w:woUserID w:val="1"/>
        </w:rPr>
      </w:pPr>
    </w:p>
    <w:p w14:paraId="0F81CBF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“听着，”王哥压低声音，语速很快，“里面是田先生。你惹大麻烦了，知道吗？上次那个代言，黄了，人家要追究违约责任，三千万！公司不可能为你赔这个钱。”</w:t>
      </w:r>
    </w:p>
    <w:p w14:paraId="04FE370F">
      <w:pPr>
        <w:rPr>
          <w:rFonts w:hint="eastAsia"/>
          <w:lang w:eastAsia="zh"/>
          <w:woUserID w:val="1"/>
        </w:rPr>
      </w:pPr>
    </w:p>
    <w:p w14:paraId="73E04D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……田雷？”郑朋猛地抬头，瞳孔缩了一下。这个名字他当然听过，商界传奇，点石成金，也翻云覆雨。可他从没想过会和自己有什么关系。三千万……这个数字砸得他眼前发黑，喉咙发干。“王哥，那代言不是他们那边先改的条款……”</w:t>
      </w:r>
    </w:p>
    <w:p w14:paraId="50060102">
      <w:pPr>
        <w:rPr>
          <w:rFonts w:hint="eastAsia"/>
          <w:lang w:eastAsia="zh"/>
          <w:woUserID w:val="1"/>
        </w:rPr>
      </w:pPr>
    </w:p>
    <w:p w14:paraId="2E368B6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闭嘴！”王哥厉声打断他，眼神狠戾，“现在说这些有个屁用！田先生一句话的事。”他又看了一眼那扇门，深吸一口气，像是下了什么决心，声音压得更低，带着一种诡异的蛊惑，“郑朋，想想办法。田先生……他有时候，也挺‘欣赏’年轻人的。”</w:t>
      </w:r>
    </w:p>
    <w:p w14:paraId="07B7D8BA">
      <w:pPr>
        <w:rPr>
          <w:rFonts w:hint="eastAsia"/>
          <w:lang w:eastAsia="zh"/>
          <w:woUserID w:val="1"/>
        </w:rPr>
      </w:pPr>
    </w:p>
    <w:p w14:paraId="3593A7B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欣赏？郑朋还没完全消化这个词里的意味，肩膀就被王哥猛地一推。力道很大，他踉跄着，撞开了那扇沉重的门。</w:t>
      </w:r>
    </w:p>
    <w:p w14:paraId="66EC994E">
      <w:pPr>
        <w:rPr>
          <w:rFonts w:hint="eastAsia"/>
          <w:lang w:eastAsia="zh"/>
          <w:woUserID w:val="1"/>
        </w:rPr>
      </w:pPr>
    </w:p>
    <w:p w14:paraId="3095553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包厢里的光线是精心调过的，不明亮，但足够看清每一处奢华的细节。真皮沙发，水晶吊灯折射着碎光，空气中弥漫着顶级雪茄的醇厚和酒液的芬芳。谈笑声戛然而止，几道目光齐刷刷地落在他身上。</w:t>
      </w:r>
    </w:p>
    <w:p w14:paraId="5A14D2F2">
      <w:pPr>
        <w:rPr>
          <w:rFonts w:hint="eastAsia"/>
          <w:lang w:eastAsia="zh"/>
          <w:woUserID w:val="1"/>
        </w:rPr>
      </w:pPr>
    </w:p>
    <w:p w14:paraId="4F5F62B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僵在门口，像一只误入猛兽巢穴的幼鹿。湿透的白衬衫几乎是透明的，紧紧吸附着皮肤，勾勒出少年人清瘦却柔韧的腰线，和因为冷而微微凸起的肩胛骨。水珠从他发梢滴落，滑过苍白的脸颊和脖颈，消失在领口下。他脸上还带着没来得及卸干净的舞台妆，眼尾一点闪粉，在晦暗光线下细碎地亮着，却衬得那双眼睛更加惶然无措。</w:t>
      </w:r>
    </w:p>
    <w:p w14:paraId="54AC9CE3">
      <w:pPr>
        <w:rPr>
          <w:rFonts w:hint="eastAsia"/>
          <w:lang w:eastAsia="zh"/>
          <w:woUserID w:val="1"/>
        </w:rPr>
      </w:pPr>
    </w:p>
    <w:p w14:paraId="4F4CDC8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沙发正中央坐着那个男人。</w:t>
      </w:r>
    </w:p>
    <w:p w14:paraId="73CB8AA0">
      <w:pPr>
        <w:rPr>
          <w:rFonts w:hint="eastAsia"/>
          <w:lang w:eastAsia="zh"/>
          <w:woUserID w:val="1"/>
        </w:rPr>
      </w:pPr>
    </w:p>
    <w:p w14:paraId="10E56AF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田雷。</w:t>
      </w:r>
    </w:p>
    <w:p w14:paraId="50ADA77D">
      <w:pPr>
        <w:rPr>
          <w:rFonts w:hint="eastAsia"/>
          <w:lang w:eastAsia="zh"/>
          <w:woUserID w:val="1"/>
        </w:rPr>
      </w:pPr>
    </w:p>
    <w:p w14:paraId="026F92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和财经杂志上那些一丝不苟的照片不太一样。他没穿西装外套，深灰色衬衫领口解开了两颗扣子，袖口随意地挽到手肘，露出结实的小臂和一块腕表。指间夹着一支燃烧的雪茄，青白色的烟雾缓缓上升，模糊了他部分轮廓，但那双眼睛却异常清晰，隔着烟雾看来，深不见底，带着一种审视猎物般的平静和穿透力。</w:t>
      </w:r>
    </w:p>
    <w:p w14:paraId="102DBE55">
      <w:pPr>
        <w:rPr>
          <w:rFonts w:hint="eastAsia"/>
          <w:lang w:eastAsia="zh"/>
          <w:woUserID w:val="1"/>
        </w:rPr>
      </w:pPr>
    </w:p>
    <w:p w14:paraId="2E7B18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他的目光从郑朋湿漉漉的头发，移到颤抖的指尖，再滑到那件狼狈贴着身体的衬衫上，缓慢，细致，没有任何情绪外露。</w:t>
      </w:r>
    </w:p>
    <w:p w14:paraId="7763C017">
      <w:pPr>
        <w:rPr>
          <w:rFonts w:hint="eastAsia"/>
          <w:lang w:eastAsia="zh"/>
          <w:woUserID w:val="1"/>
        </w:rPr>
      </w:pPr>
    </w:p>
    <w:p w14:paraId="06CF0E4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旁边似乎有人想说话，田雷极轻微地抬了一下夹着雪茄的手，那人立刻噤声。</w:t>
      </w:r>
    </w:p>
    <w:p w14:paraId="04C5628C">
      <w:pPr>
        <w:rPr>
          <w:rFonts w:hint="eastAsia"/>
          <w:lang w:eastAsia="zh"/>
          <w:woUserID w:val="1"/>
        </w:rPr>
      </w:pPr>
    </w:p>
    <w:p w14:paraId="42BE6F1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包厢里静得可怕，只有雪茄燃烧时细微的“咝咝”声。</w:t>
      </w:r>
    </w:p>
    <w:p w14:paraId="76506A82">
      <w:pPr>
        <w:rPr>
          <w:rFonts w:hint="eastAsia"/>
          <w:lang w:eastAsia="zh"/>
          <w:woUserID w:val="1"/>
        </w:rPr>
      </w:pPr>
    </w:p>
    <w:p w14:paraId="6C03B44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田雷吸了一口雪茄，缓缓吐出烟雾，然后才开口，声音不高，甚至算得上平和，却带着一种不容错辨的压力：“郑朋？”</w:t>
      </w:r>
    </w:p>
    <w:p w14:paraId="54B4A1C3">
      <w:pPr>
        <w:rPr>
          <w:rFonts w:hint="eastAsia"/>
          <w:lang w:eastAsia="zh"/>
          <w:woUserID w:val="1"/>
        </w:rPr>
      </w:pPr>
    </w:p>
    <w:p w14:paraId="4ABCB72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郑朋喉结滚动了一下，发不出声音，只能极小幅度地点了下头。</w:t>
      </w:r>
    </w:p>
    <w:p w14:paraId="6E31324B">
      <w:pPr>
        <w:rPr>
          <w:rFonts w:hint="eastAsia"/>
          <w:lang w:eastAsia="zh"/>
          <w:woUserID w:val="1"/>
        </w:rPr>
      </w:pPr>
    </w:p>
    <w:p w14:paraId="5D1A95A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“违约金，三千万。”田雷用陈述的语气复述了这个数字，指尖在沙发扶手上轻轻敲了敲，雪茄的烟灰随之飘落。“你经纪人跟你说过了？”</w:t>
      </w:r>
    </w:p>
    <w:p w14:paraId="708EECDD">
      <w:pPr>
        <w:rPr>
          <w:rFonts w:hint="eastAsia"/>
          <w:lang w:eastAsia="zh"/>
          <w:woUserID w:val="1"/>
        </w:rPr>
      </w:pPr>
    </w:p>
    <w:p w14:paraId="353F5AD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“……是。”郑朋的声音干涩沙哑。</w:t>
      </w:r>
    </w:p>
    <w:p w14:paraId="0EA8D815">
      <w:pPr>
        <w:rPr>
          <w:rFonts w:hint="eastAsia"/>
          <w:lang w:eastAsia="zh"/>
          <w:woUserID w:val="1"/>
        </w:rPr>
      </w:pPr>
    </w:p>
    <w:p w14:paraId="684702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微微倾身，将雪茄搁在水晶烟灰缸边沿。这个动作让他离郑朋更近了一些，那股混合着雪茄和淡淡须后水的气味也更具侵略性。“星耀娱乐那边，跟我有点交情。”他像是随口一提，目光却锁着郑朋，“三千万，对你，对你那个小公司，都不是个小数目。”</w:t>
      </w:r>
    </w:p>
    <w:p w14:paraId="6EE17922">
      <w:pPr>
        <w:rPr>
          <w:rFonts w:hint="eastAsia"/>
          <w:lang w:eastAsia="zh"/>
          <w:woUserID w:val="1"/>
        </w:rPr>
      </w:pPr>
    </w:p>
    <w:p w14:paraId="50A92D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郑朋的心沉了下去。他知道，这意味着什么。对方捏死他，像捏死一只蚂蚁。</w:t>
      </w:r>
    </w:p>
    <w:p w14:paraId="0D7936C0">
      <w:pPr>
        <w:rPr>
          <w:rFonts w:hint="eastAsia"/>
          <w:lang w:eastAsia="zh"/>
          <w:woUserID w:val="1"/>
        </w:rPr>
      </w:pPr>
    </w:p>
    <w:p w14:paraId="6D42E10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田雷重新靠回沙发背，姿态放松，甚至显得有些慵懒，但目光里的压力丝毫未减。“年轻人，走错一步，代价不小。”他顿了顿，房间里落针可闻。“不过，债嘛，总有还的法子。”</w:t>
      </w:r>
    </w:p>
    <w:p w14:paraId="5285D764">
      <w:pPr>
        <w:rPr>
          <w:rFonts w:hint="eastAsia"/>
          <w:lang w:eastAsia="zh"/>
          <w:woUserID w:val="1"/>
        </w:rPr>
      </w:pPr>
    </w:p>
    <w:p w14:paraId="6294D9A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他的目光再次扫过郑朋湿透的衬衫，和衬衫下隐约透出的肉色，意有所指。“或许，可以换个方式。”</w:t>
      </w:r>
    </w:p>
    <w:p w14:paraId="3031A5CB">
      <w:pPr>
        <w:rPr>
          <w:rFonts w:hint="eastAsia"/>
          <w:lang w:eastAsia="zh"/>
          <w:woUserID w:val="1"/>
        </w:rPr>
      </w:pPr>
    </w:p>
    <w:p w14:paraId="19FA704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那眼神像带着实质的温度，刮过皮肤。郑朋猛地颤了一下，下意识地后退了半步，脊背撞在冰凉的门板上。羞辱感后知后觉地涌上来，烧得他耳朵发烫，但更深处是冰冷的恐惧。王哥那句“想想办法”和“欣赏”像毒蛇一样钻回脑子里。</w:t>
      </w:r>
    </w:p>
    <w:p w14:paraId="3BDB70BF">
      <w:pPr>
        <w:rPr>
          <w:rFonts w:hint="eastAsia"/>
          <w:lang w:eastAsia="zh"/>
          <w:woUserID w:val="1"/>
        </w:rPr>
      </w:pPr>
    </w:p>
    <w:p w14:paraId="6EBF6EF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换种方式？他几乎立刻明白了那是什么意思。胃里一阵翻搅。</w:t>
      </w:r>
    </w:p>
    <w:p w14:paraId="129F1E01">
      <w:pPr>
        <w:rPr>
          <w:rFonts w:hint="eastAsia"/>
          <w:lang w:eastAsia="zh"/>
          <w:woUserID w:val="1"/>
        </w:rPr>
      </w:pPr>
    </w:p>
    <w:p w14:paraId="6F2F211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看他这副反应，田雷几不可察地牵了下嘴角，那笑意没到眼底。他没再逼问，也没给出任何明确的“提议”，只是重新拿起了那支雪茄，仿佛刚才那句暗示性极强的话只是随口一说。“带他下去吧。”他对旁边候着的人吩咐，目光已从郑朋身上移开，仿佛他只是一件无关紧要、且已评估完毕的物品。</w:t>
      </w:r>
    </w:p>
    <w:p w14:paraId="1DCCB89F">
      <w:pPr>
        <w:rPr>
          <w:rFonts w:hint="eastAsia"/>
          <w:lang w:eastAsia="zh"/>
          <w:woUserID w:val="1"/>
        </w:rPr>
      </w:pPr>
    </w:p>
    <w:p w14:paraId="0BED33E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不知道自己是怎么被带出那个包厢，又怎么下的电梯。外面的空气似乎更冷了，湿衣服贴着皮肤，寒意直往骨头缝里钻。王哥跟在他身边，一直在低声快速说着什么，语气时而焦躁时而警告，大概是在分析利害，或者叮嘱他“懂事”。但郑朋一个字也没听进去，耳鸣得厉害。</w:t>
      </w:r>
    </w:p>
    <w:p w14:paraId="5AED20EB">
      <w:pPr>
        <w:rPr>
          <w:rFonts w:hint="eastAsia"/>
          <w:lang w:eastAsia="zh"/>
          <w:woUserID w:val="1"/>
        </w:rPr>
      </w:pPr>
    </w:p>
    <w:p w14:paraId="01A5943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他被塞进一辆车，不是公司的车，是一辆陌生的黑色轿车。王哥没有跟上来。</w:t>
      </w:r>
    </w:p>
    <w:p w14:paraId="6EA91A07">
      <w:pPr>
        <w:rPr>
          <w:rFonts w:hint="eastAsia"/>
          <w:lang w:eastAsia="zh"/>
          <w:woUserID w:val="1"/>
        </w:rPr>
      </w:pPr>
    </w:p>
    <w:p w14:paraId="12AC939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车子驶入深夜的街道，霓虹灯光流线般划过车窗。郑朋靠着车窗，玻璃冰凉。脸上那点残妆被泪水或者别的什么晕开，黏腻难受。他抬起手，用手背狠狠蹭了一下嘴角，皮肤传来刺痛感，可能之前紧张时自己咬破了。</w:t>
      </w:r>
    </w:p>
    <w:p w14:paraId="0BD2D4C7">
      <w:pPr>
        <w:rPr>
          <w:rFonts w:hint="eastAsia"/>
          <w:lang w:eastAsia="zh"/>
          <w:woUserID w:val="1"/>
        </w:rPr>
      </w:pPr>
    </w:p>
    <w:p w14:paraId="48E971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车子最终停在一个空旷的露天停车场，周围很安静，只有远处高架桥上传来的隐约车声。司机下车，走到远处，点燃了一支烟。</w:t>
      </w:r>
    </w:p>
    <w:p w14:paraId="4CA6B3F1">
      <w:pPr>
        <w:rPr>
          <w:rFonts w:hint="eastAsia"/>
          <w:lang w:eastAsia="zh"/>
          <w:woUserID w:val="1"/>
        </w:rPr>
      </w:pPr>
    </w:p>
    <w:p w14:paraId="1D9852C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后座车窗贴了膜，外面看不清里面。郑朋独自坐在昏暗的车厢里，时间一分一秒过去，每一秒都像被拉长、研磨。恐惧、无助、茫然，还有那股挥之不去的、被当做货物般评估的耻辱感，交织在一起，勒得他快要窒息。三千万，田雷，换个方式……这些词在他脑子里疯狂旋转。</w:t>
      </w:r>
    </w:p>
    <w:p w14:paraId="36D484D0">
      <w:pPr>
        <w:rPr>
          <w:rFonts w:hint="eastAsia"/>
          <w:lang w:eastAsia="zh"/>
          <w:woUserID w:val="1"/>
        </w:rPr>
      </w:pPr>
    </w:p>
    <w:p w14:paraId="05097EE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不知过了多久，也许只有几分钟，也许有一个世纪，一辆黑色的宾利慕尚无声地滑入旁边的车位。流畅的车身线条在昏暗灯光下泛着冷冽的光泽。</w:t>
      </w:r>
    </w:p>
    <w:p w14:paraId="0A07D348">
      <w:pPr>
        <w:rPr>
          <w:rFonts w:hint="eastAsia"/>
          <w:lang w:eastAsia="zh"/>
          <w:woUserID w:val="1"/>
        </w:rPr>
      </w:pPr>
    </w:p>
    <w:p w14:paraId="619D72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郑朋呼吸一滞。</w:t>
      </w:r>
    </w:p>
    <w:p w14:paraId="203A41EF">
      <w:pPr>
        <w:rPr>
          <w:rFonts w:hint="eastAsia"/>
          <w:lang w:eastAsia="zh"/>
          <w:woUserID w:val="1"/>
        </w:rPr>
      </w:pPr>
    </w:p>
    <w:p w14:paraId="73EAD68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宾利驾驶座的车窗缓缓降下。</w:t>
      </w:r>
    </w:p>
    <w:p w14:paraId="0B122FFB">
      <w:pPr>
        <w:rPr>
          <w:rFonts w:hint="eastAsia"/>
          <w:lang w:eastAsia="zh"/>
          <w:woUserID w:val="1"/>
        </w:rPr>
      </w:pPr>
    </w:p>
    <w:p w14:paraId="1EE3A8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坐在里面，侧脸在停车场半明半暗的光线里轮廓深刻。他已经穿回了西装外套，一丝不苟，和之前在包厢里略显随意的样子不同，此刻的他更像是那个杂志上掌控一切的商界传奇。他指尖夹着的，换了一支烟，不是雪茄，一点猩红在昏暗里明灭。</w:t>
      </w:r>
    </w:p>
    <w:p w14:paraId="125F681B">
      <w:pPr>
        <w:rPr>
          <w:rFonts w:hint="eastAsia"/>
          <w:lang w:eastAsia="zh"/>
          <w:woUserID w:val="1"/>
        </w:rPr>
      </w:pPr>
    </w:p>
    <w:p w14:paraId="237F80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他没看郑朋这边，只是抽着烟，目光平视前方空旷的停车场，像在思考什么，又像只是随手停在这里。</w:t>
      </w:r>
    </w:p>
    <w:p w14:paraId="47DF8720">
      <w:pPr>
        <w:rPr>
          <w:rFonts w:hint="eastAsia"/>
          <w:lang w:eastAsia="zh"/>
          <w:woUserID w:val="1"/>
        </w:rPr>
      </w:pPr>
    </w:p>
    <w:p w14:paraId="5FF0CD2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郑朋指甲深深掐进掌心。他知道，机会可能只有这一次。是摔得粉身碎骨，还是抓住这根不知道是绳索还是绞索的“橄榄枝”？</w:t>
      </w:r>
    </w:p>
    <w:p w14:paraId="7DA7900D">
      <w:pPr>
        <w:rPr>
          <w:rFonts w:hint="eastAsia"/>
          <w:lang w:eastAsia="zh"/>
          <w:woUserID w:val="1"/>
        </w:rPr>
      </w:pPr>
    </w:p>
    <w:p w14:paraId="180ADF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推开车门时，腿有些发软。夜风一吹，湿冷的衬衫紧紧贴在身上，激得他打了个寒颤。他一步一步走向那辆宾利，脚步虚浮，像踩在棉花上。</w:t>
      </w:r>
    </w:p>
    <w:p w14:paraId="44F35A54">
      <w:pPr>
        <w:rPr>
          <w:rFonts w:hint="eastAsia"/>
          <w:lang w:eastAsia="zh"/>
          <w:woUserID w:val="1"/>
        </w:rPr>
      </w:pPr>
    </w:p>
    <w:p w14:paraId="1E8D3A3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走到车边，停下。他能闻到田雷身上传来的，很淡的烟草味，还有那种属于顶级男士香水的、冷冽的木质调后味。</w:t>
      </w:r>
    </w:p>
    <w:p w14:paraId="5EBEF571">
      <w:pPr>
        <w:rPr>
          <w:rFonts w:hint="eastAsia"/>
          <w:lang w:eastAsia="zh"/>
          <w:woUserID w:val="1"/>
        </w:rPr>
      </w:pPr>
    </w:p>
    <w:p w14:paraId="29CE8A2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田雷似乎这才注意到他，缓缓转过头。目光落在他脸上，尤其是他刚刚蹭过的、可能还带着一点血痕的唇角。</w:t>
      </w:r>
    </w:p>
    <w:p w14:paraId="038097D5">
      <w:pPr>
        <w:rPr>
          <w:rFonts w:hint="eastAsia"/>
          <w:lang w:eastAsia="zh"/>
          <w:woUserID w:val="1"/>
        </w:rPr>
      </w:pPr>
    </w:p>
    <w:p w14:paraId="01C96A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郑朋张了张嘴，声音堵在喉咙里，试了几次，才发出一点破碎的音节：“田……田先生……”尾音带着控制不住的颤。</w:t>
      </w:r>
    </w:p>
    <w:p w14:paraId="0A0B2578">
      <w:pPr>
        <w:rPr>
          <w:rFonts w:hint="eastAsia"/>
          <w:lang w:eastAsia="zh"/>
          <w:woUserID w:val="1"/>
        </w:rPr>
      </w:pPr>
    </w:p>
    <w:p w14:paraId="1640BA2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田雷没应声，只是看着他，那双眼睛在夜色里黑沉沉的，没有任何波澜。</w:t>
      </w:r>
    </w:p>
    <w:p w14:paraId="2AF7DD33">
      <w:pPr>
        <w:rPr>
          <w:rFonts w:hint="eastAsia"/>
          <w:lang w:eastAsia="zh"/>
          <w:woUserID w:val="1"/>
        </w:rPr>
      </w:pPr>
    </w:p>
    <w:p w14:paraId="73AAF4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心脏狂跳，几乎要撞出胸腔。他闭上眼睛，又睁开，里面蒙着一层绝望的水光，却奇异地亮得惊人。他慢慢抬起手，不是去拉车门，而是用仍在微微颤抖的手指，开始解自己衬衫最上面的那颗纽扣。水晶纽扣很小，他指尖冰凉，又抖得厉害，解了好几下才解开。露出一小片白皙的、随着急促呼吸起伏的脖颈皮肤。</w:t>
      </w:r>
    </w:p>
    <w:p w14:paraId="6AB3BF3A">
      <w:pPr>
        <w:rPr>
          <w:rFonts w:hint="eastAsia"/>
          <w:lang w:eastAsia="zh"/>
          <w:woUserID w:val="1"/>
        </w:rPr>
      </w:pPr>
    </w:p>
    <w:p w14:paraId="66F240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然后，他低下了一直僵硬的脖颈。这是一个完全臣服的姿态。</w:t>
      </w:r>
    </w:p>
    <w:p w14:paraId="1FD5C0A6">
      <w:pPr>
        <w:rPr>
          <w:rFonts w:hint="eastAsia"/>
          <w:lang w:eastAsia="zh"/>
          <w:woUserID w:val="1"/>
        </w:rPr>
      </w:pPr>
    </w:p>
    <w:p w14:paraId="4ADD45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眼泪终于砸下来，一滴，滚烫地落在他的手背上，紧接着是第二滴，第三滴。不是因为委屈，更像是一种信仰崩塌、自我撕裂后的生理性泪水。他不再试图控制。</w:t>
      </w:r>
    </w:p>
    <w:p w14:paraId="3DEF9405">
      <w:pPr>
        <w:rPr>
          <w:rFonts w:hint="eastAsia"/>
          <w:lang w:eastAsia="zh"/>
          <w:woUserID w:val="1"/>
        </w:rPr>
      </w:pPr>
    </w:p>
    <w:p w14:paraId="7C7C9C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车内，田雷静静看着这一幕，看着那颗颤抖着解开纽扣的手指，看着那滴眼泪落下。他吸了最后一口烟，将烟蒂摁灭在车内的烟灰缸里。</w:t>
      </w:r>
    </w:p>
    <w:p w14:paraId="7DA9DE98">
      <w:pPr>
        <w:rPr>
          <w:rFonts w:hint="eastAsia"/>
          <w:lang w:eastAsia="zh"/>
          <w:woUserID w:val="1"/>
        </w:rPr>
      </w:pPr>
    </w:p>
    <w:p w14:paraId="5667103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然后，他推开车门，走了下来。</w:t>
      </w:r>
    </w:p>
    <w:p w14:paraId="66DF3309">
      <w:pPr>
        <w:rPr>
          <w:rFonts w:hint="eastAsia"/>
          <w:lang w:eastAsia="zh"/>
          <w:woUserID w:val="1"/>
        </w:rPr>
      </w:pPr>
    </w:p>
    <w:p w14:paraId="18FA872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高大的身影瞬间带来了更强烈的压迫感，将郑朋笼罩在他的阴影之下。郑朋下意识地瑟缩了一下，解纽扣的动作僵住，头垂得更低。</w:t>
      </w:r>
    </w:p>
    <w:p w14:paraId="589FCEE7">
      <w:pPr>
        <w:rPr>
          <w:rFonts w:hint="eastAsia"/>
          <w:lang w:eastAsia="zh"/>
          <w:woUserID w:val="1"/>
        </w:rPr>
      </w:pPr>
    </w:p>
    <w:p w14:paraId="6063D2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田雷伸出手，手指修长有力，骨节分明。他没有去碰那颗纽扣，而是直接抚上了郑朋的唇角，用指腹缓慢地、用力地擦过那点细微的血渍和湿痕。动作不算轻柔，甚至带着点粗糙的力度，抹掉了那点狼狈的痕迹。</w:t>
      </w:r>
    </w:p>
    <w:p w14:paraId="33B615BE">
      <w:pPr>
        <w:rPr>
          <w:rFonts w:hint="eastAsia"/>
          <w:lang w:eastAsia="zh"/>
          <w:woUserID w:val="1"/>
        </w:rPr>
      </w:pPr>
    </w:p>
    <w:p w14:paraId="2A446E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他的手指温度很高，烫得郑朋一颤。</w:t>
      </w:r>
    </w:p>
    <w:p w14:paraId="39CA5814">
      <w:pPr>
        <w:rPr>
          <w:rFonts w:hint="eastAsia"/>
          <w:lang w:eastAsia="zh"/>
          <w:woUserID w:val="1"/>
        </w:rPr>
      </w:pPr>
    </w:p>
    <w:p w14:paraId="5BB2239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“哭什么？”田雷开口，声音比在包厢里时低沉了一些，没什么温度，却奇异地穿透了夜风，清晰地落进郑朋耳中。</w:t>
      </w:r>
    </w:p>
    <w:p w14:paraId="4B9374AF">
      <w:pPr>
        <w:rPr>
          <w:rFonts w:hint="eastAsia"/>
          <w:lang w:eastAsia="zh"/>
          <w:woUserID w:val="1"/>
        </w:rPr>
      </w:pPr>
    </w:p>
    <w:p w14:paraId="33BFA4D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郑朋咬住下唇，不敢回答，眼泪却流得更凶。</w:t>
      </w:r>
    </w:p>
    <w:p w14:paraId="562DC159">
      <w:pPr>
        <w:rPr>
          <w:rFonts w:hint="eastAsia"/>
          <w:lang w:eastAsia="zh"/>
          <w:woUserID w:val="1"/>
        </w:rPr>
      </w:pPr>
    </w:p>
    <w:p w14:paraId="52FFE6A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田雷的手移开，转而落在郑朋湿漉漉的头发上，揉了揉，动作近乎一种粗暴的安抚。“行了。”他说，语气平淡，却带着一锤定音的力量，“从今天起，你的麻烦，归我管。”</w:t>
      </w:r>
    </w:p>
    <w:p w14:paraId="64416B6F">
      <w:pPr>
        <w:rPr>
          <w:rFonts w:hint="eastAsia"/>
          <w:lang w:eastAsia="zh"/>
          <w:woUserID w:val="1"/>
        </w:rPr>
      </w:pPr>
    </w:p>
    <w:p w14:paraId="73C7F5B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他收回手，目光掠过郑朋苍白脆弱的脸，和他解了一颗纽扣、露出锁骨的领口，眼底深处有什么东西沉淀下去，变得幽暗难辨。</w:t>
      </w:r>
    </w:p>
    <w:p w14:paraId="5C332810">
      <w:pPr>
        <w:rPr>
          <w:rFonts w:hint="eastAsia"/>
          <w:lang w:eastAsia="zh"/>
          <w:woUserID w:val="1"/>
        </w:rPr>
      </w:pPr>
    </w:p>
    <w:p w14:paraId="4DBDD6E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“上车。”他言简意赅地命令，自己先转身回到了驾驶座。</w:t>
      </w:r>
    </w:p>
    <w:p w14:paraId="5A1FD131">
      <w:pPr>
        <w:rPr>
          <w:rFonts w:hint="eastAsia"/>
          <w:lang w:eastAsia="zh"/>
          <w:woUserID w:val="1"/>
        </w:rPr>
      </w:pPr>
    </w:p>
    <w:p w14:paraId="7F1A2EA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郑朋僵在原地两秒，才机械地拉开副驾驶的车门，坐了进去。车内弥漫着和田雷身上一样的冷淡木质香气，混合着极淡的烟草味。真皮座椅柔软冰凉。</w:t>
      </w:r>
    </w:p>
    <w:p w14:paraId="5B34BD91">
      <w:pPr>
        <w:rPr>
          <w:rFonts w:hint="eastAsia"/>
          <w:lang w:eastAsia="zh"/>
          <w:woUserID w:val="1"/>
        </w:rPr>
      </w:pPr>
    </w:p>
    <w:p w14:paraId="7CBF078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宾利悄无声息地启动，滑出停车场，融入夜晚的车流。车窗外的光影再次流动起来，映在田雷没什么表情的侧脸上。</w:t>
      </w:r>
    </w:p>
    <w:p w14:paraId="77A4403D">
      <w:pPr>
        <w:rPr>
          <w:rFonts w:hint="eastAsia"/>
          <w:lang w:eastAsia="zh"/>
          <w:woUserID w:val="1"/>
        </w:rPr>
      </w:pPr>
    </w:p>
    <w:p w14:paraId="275ED23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紧紧靠着车门，尽量缩小自己的存在感。手指无意识地绞着衬衫下摆，那颗解开的纽扣再也没被扣上。身体还在细微地发抖，一部分是因为冷，更多是因为后怕和茫然。田雷那句“归我管”像一句咒语，暂时驱散了灭顶的恐惧，但前方是什么，他完全不知道。</w:t>
      </w:r>
    </w:p>
    <w:p w14:paraId="23489CA9">
      <w:pPr>
        <w:rPr>
          <w:rFonts w:hint="eastAsia"/>
          <w:lang w:eastAsia="zh"/>
          <w:woUserID w:val="1"/>
        </w:rPr>
      </w:pPr>
    </w:p>
    <w:p w14:paraId="3D89CCD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车子没有开往郑朋租住的公寓方向，也没有去任何酒店。它穿过大半个城市，驶向一个以昂贵和私密性著称的滨江地段，最终开进一个绿树掩映、门禁森严的高档小区，停在一栋高层公寓的独立地下车库里。</w:t>
      </w:r>
    </w:p>
    <w:p w14:paraId="2A9B8BA9">
      <w:pPr>
        <w:rPr>
          <w:rFonts w:hint="eastAsia"/>
          <w:lang w:eastAsia="zh"/>
          <w:woUserID w:val="1"/>
        </w:rPr>
      </w:pPr>
    </w:p>
    <w:p w14:paraId="629938F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电梯直达顶层。田雷走在前面，刷卡开门。</w:t>
      </w:r>
    </w:p>
    <w:p w14:paraId="6240F4EA">
      <w:pPr>
        <w:rPr>
          <w:rFonts w:hint="eastAsia"/>
          <w:lang w:eastAsia="zh"/>
          <w:woUserID w:val="1"/>
        </w:rPr>
      </w:pPr>
    </w:p>
    <w:p w14:paraId="33828DD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公寓内部是冷硬的现代风格，黑白灰色调，巨大的落地窗外是璀璨的江景和城市灯火，奢华，空旷，没有人气。一切都是崭新的，冷冰冰的，像一个精致的展示柜。</w:t>
      </w:r>
    </w:p>
    <w:p w14:paraId="3010492D">
      <w:pPr>
        <w:rPr>
          <w:rFonts w:hint="eastAsia"/>
          <w:lang w:eastAsia="zh"/>
          <w:woUserID w:val="1"/>
        </w:rPr>
      </w:pPr>
    </w:p>
    <w:p w14:paraId="37AC53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田雷随手将西装外套搭在沙发背上，松开领带，走到开放式的厨房岛台边，倒了一杯水，自己喝了一口，才看向依旧僵硬站在玄关的郑朋。</w:t>
      </w:r>
    </w:p>
    <w:p w14:paraId="064A6C2A">
      <w:pPr>
        <w:rPr>
          <w:rFonts w:hint="eastAsia"/>
          <w:lang w:eastAsia="zh"/>
          <w:woUserID w:val="1"/>
        </w:rPr>
      </w:pPr>
    </w:p>
    <w:p w14:paraId="7A12B33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“浴室在那边，”他指了指一个方向，“衣服明天会有人送来。”语气平常得像是在吩咐一件再普通不过的事。</w:t>
      </w:r>
    </w:p>
    <w:p w14:paraId="7F51F0C9">
      <w:pPr>
        <w:rPr>
          <w:rFonts w:hint="eastAsia"/>
          <w:lang w:eastAsia="zh"/>
          <w:woUserID w:val="1"/>
        </w:rPr>
      </w:pPr>
    </w:p>
    <w:p w14:paraId="66A131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郑朋顺着他指的方向看去，又茫然地转回头看着田雷。这就……结束了？没有他恐惧中的进一步要求或侵犯？</w:t>
      </w:r>
    </w:p>
    <w:p w14:paraId="371ECF49">
      <w:pPr>
        <w:rPr>
          <w:rFonts w:hint="eastAsia"/>
          <w:lang w:eastAsia="zh"/>
          <w:woUserID w:val="1"/>
        </w:rPr>
      </w:pPr>
    </w:p>
    <w:p w14:paraId="45E6AB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似乎看穿了他的疑虑，嘴角极淡地扯了一下，那笑意近乎冷酷。“别想太多。”他走到郑朋面前，居高临下地看着他，手指抬起他的下巴，力道不重，却不容拒绝。“我这个人，不喜欢强买强卖。更不喜欢……次品。”</w:t>
      </w:r>
    </w:p>
    <w:p w14:paraId="3A9CE1E5">
      <w:pPr>
        <w:rPr>
          <w:rFonts w:hint="eastAsia"/>
          <w:lang w:eastAsia="zh"/>
          <w:woUserID w:val="1"/>
        </w:rPr>
      </w:pPr>
    </w:p>
    <w:p w14:paraId="637F6F0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他的目光像手术刀一样刮过郑朋的脸，尤其是那双红肿、写满惊惶不安的眼睛。“你现在这样子，我没什么兴趣。”</w:t>
      </w:r>
    </w:p>
    <w:p w14:paraId="2368AAB3">
      <w:pPr>
        <w:rPr>
          <w:rFonts w:hint="eastAsia"/>
          <w:lang w:eastAsia="zh"/>
          <w:woUserID w:val="1"/>
        </w:rPr>
      </w:pPr>
    </w:p>
    <w:p w14:paraId="077251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这话比直接的羞辱更让人难堪。郑朋脸上最后一点血色也褪尽了。</w:t>
      </w:r>
    </w:p>
    <w:p w14:paraId="14102524">
      <w:pPr>
        <w:rPr>
          <w:rFonts w:hint="eastAsia"/>
          <w:lang w:eastAsia="zh"/>
          <w:woUserID w:val="1"/>
        </w:rPr>
      </w:pPr>
    </w:p>
    <w:p w14:paraId="665CC2F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“把自己收拾干净。”田雷松开手，转身朝主卧走去，语气恢复了平淡，“你住客房。记住，在这里，听话是第一条。从明天开始，你所有的工作、行程，包括你该说什么，不该说什么，都会有人告诉你。”</w:t>
      </w:r>
    </w:p>
    <w:p w14:paraId="1AFF7E1D">
      <w:pPr>
        <w:rPr>
          <w:rFonts w:hint="eastAsia"/>
          <w:lang w:eastAsia="zh"/>
          <w:woUserID w:val="1"/>
        </w:rPr>
      </w:pPr>
    </w:p>
    <w:p w14:paraId="234EE4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他在主卧门口停下，没有回头，声音传过来：“至于那三千万，以及你以后的路……看你表现。”</w:t>
      </w:r>
    </w:p>
    <w:p w14:paraId="4B5A1E8A">
      <w:pPr>
        <w:rPr>
          <w:rFonts w:hint="eastAsia"/>
          <w:lang w:eastAsia="zh"/>
          <w:woUserID w:val="1"/>
        </w:rPr>
      </w:pPr>
    </w:p>
    <w:p w14:paraId="34E95A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主卧的门轻轻关上，发出“咔哒”一声轻响。</w:t>
      </w:r>
    </w:p>
    <w:p w14:paraId="418EBC18">
      <w:pPr>
        <w:rPr>
          <w:rFonts w:hint="eastAsia"/>
          <w:lang w:eastAsia="zh"/>
          <w:woUserID w:val="1"/>
        </w:rPr>
      </w:pPr>
    </w:p>
    <w:p w14:paraId="096952A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空旷的客厅里，只剩下郑朋一个人，对着满室冰冷的奢华和窗外陌生的、遥远的繁华夜景。</w:t>
      </w:r>
    </w:p>
    <w:p w14:paraId="77A58FA8">
      <w:pPr>
        <w:rPr>
          <w:rFonts w:hint="eastAsia"/>
          <w:lang w:eastAsia="zh"/>
          <w:woUserID w:val="1"/>
        </w:rPr>
      </w:pPr>
    </w:p>
    <w:p w14:paraId="7DF8F68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他慢慢滑坐在地板上，玄关冰凉的大理石地面透过湿透的裤料传来寒意。他终于后知后觉地意识到，田雷要的，或许从来不是一时兴起的玩弄。</w:t>
      </w:r>
    </w:p>
    <w:p w14:paraId="5B3A6945">
      <w:pPr>
        <w:rPr>
          <w:rFonts w:hint="eastAsia"/>
          <w:lang w:eastAsia="zh"/>
          <w:woUserID w:val="1"/>
        </w:rPr>
      </w:pPr>
    </w:p>
    <w:p w14:paraId="3ACB4A2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那个男人漫不经心擦掉他唇角血渍的手指，那句“你的麻烦归我管”的宣言，还有此刻这间华丽而冰冷的牢笼……</w:t>
      </w:r>
    </w:p>
    <w:p w14:paraId="3DCA8139">
      <w:pPr>
        <w:rPr>
          <w:rFonts w:hint="eastAsia"/>
          <w:lang w:eastAsia="zh"/>
          <w:woUserID w:val="1"/>
        </w:rPr>
      </w:pPr>
    </w:p>
    <w:p w14:paraId="3243896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这更像是一场早有预谋的收割。而他，才是那个被评估、被标记、最终被带回巢穴的猎物。</w:t>
      </w:r>
    </w:p>
    <w:p w14:paraId="7EFC16E2">
      <w:pPr>
        <w:rPr>
          <w:rFonts w:hint="eastAsia"/>
          <w:lang w:eastAsia="zh"/>
          <w:woUserID w:val="1"/>
        </w:rPr>
      </w:pPr>
    </w:p>
    <w:p w14:paraId="58A33F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田雷为他准备的，恐怕远不止一个暂时的避难所。</w:t>
      </w:r>
    </w:p>
    <w:p w14:paraId="66B8CED1">
      <w:pPr>
        <w:rPr>
          <w:rFonts w:hint="eastAsia"/>
          <w:lang w:eastAsia="zh"/>
          <w:woUserID w:val="1"/>
        </w:rPr>
      </w:pPr>
    </w:p>
    <w:p w14:paraId="44ADB07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前方等待他的，会是一个用钻石打造、却坚不可摧的囚笼吗？</w:t>
      </w:r>
    </w:p>
    <w:p w14:paraId="66A313DB">
      <w:pPr>
        <w:rPr>
          <w:rFonts w:hint="eastAsia"/>
          <w:lang w:eastAsia="zh"/>
          <w:woUserID w:val="1"/>
        </w:rPr>
      </w:pPr>
    </w:p>
    <w:p w14:paraId="25C7304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郑朋抱住膝盖，把脸埋了进去。湿发上的水珠，一滴一滴，无声地砸在光可鉴人的地板上。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5F7D2A0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2025-12-08T11:46:49Z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1D18DAD62D8C4A70294A36696A0BEEEF_43</vt:lpwstr>
  </property>
</Properties>
</file>